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3ECE23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1BD49E79" wp14:editId="46D049F8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426"/>
        <w:gridCol w:w="714"/>
        <w:gridCol w:w="27"/>
        <w:gridCol w:w="991"/>
        <w:gridCol w:w="122"/>
        <w:gridCol w:w="56"/>
        <w:gridCol w:w="1980"/>
        <w:gridCol w:w="2158"/>
        <w:gridCol w:w="1704"/>
        <w:gridCol w:w="66"/>
        <w:gridCol w:w="388"/>
        <w:gridCol w:w="360"/>
        <w:gridCol w:w="354"/>
        <w:gridCol w:w="39"/>
        <w:gridCol w:w="686"/>
        <w:gridCol w:w="277"/>
        <w:gridCol w:w="167"/>
        <w:gridCol w:w="275"/>
      </w:tblGrid>
      <w:tr w:rsidR="00DF198B" w14:paraId="1E23A0D9" w14:textId="77777777" w:rsidTr="00165F6A">
        <w:trPr>
          <w:gridAfter w:val="1"/>
          <w:wAfter w:w="275" w:type="dxa"/>
          <w:trHeight w:val="864"/>
        </w:trPr>
        <w:tc>
          <w:tcPr>
            <w:tcW w:w="10515" w:type="dxa"/>
            <w:gridSpan w:val="17"/>
          </w:tcPr>
          <w:p w14:paraId="5A76E45D" w14:textId="77777777" w:rsidR="00DF198B" w:rsidRDefault="00DF198B"/>
        </w:tc>
      </w:tr>
      <w:tr w:rsidR="00DF198B" w14:paraId="30D78B31" w14:textId="77777777" w:rsidTr="00FC454F">
        <w:trPr>
          <w:gridAfter w:val="1"/>
          <w:wAfter w:w="275" w:type="dxa"/>
          <w:trHeight w:val="852"/>
        </w:trPr>
        <w:tc>
          <w:tcPr>
            <w:tcW w:w="1167" w:type="dxa"/>
            <w:gridSpan w:val="3"/>
            <w:tcBorders>
              <w:right w:val="single" w:sz="18" w:space="0" w:color="476166" w:themeColor="accent1"/>
            </w:tcBorders>
          </w:tcPr>
          <w:p w14:paraId="57DE6F3C" w14:textId="77777777" w:rsidR="00DF198B" w:rsidRDefault="00DF198B"/>
        </w:tc>
        <w:tc>
          <w:tcPr>
            <w:tcW w:w="8179" w:type="dxa"/>
            <w:gridSpan w:val="10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4EC63D07" w14:textId="4CF227D3" w:rsidR="00DF198B" w:rsidRDefault="00F25CE1" w:rsidP="00874FE7">
            <w:pPr>
              <w:pStyle w:val="Heading1"/>
            </w:pPr>
            <w:r>
              <w:t>CLOUD COMPUTING</w:t>
            </w:r>
          </w:p>
          <w:p w14:paraId="58849ABF" w14:textId="77777777" w:rsidR="00165F6A" w:rsidRDefault="00165F6A" w:rsidP="00165F6A"/>
          <w:p w14:paraId="72318167" w14:textId="625559CF" w:rsidR="00165F6A" w:rsidRPr="00165F6A" w:rsidRDefault="007E3BE5" w:rsidP="00165F6A">
            <w:pPr>
              <w:pStyle w:val="Heading1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COURSEWORK</w:t>
            </w:r>
            <w:r w:rsidR="009064B6">
              <w:rPr>
                <w:sz w:val="36"/>
                <w:szCs w:val="36"/>
              </w:rPr>
              <w:t xml:space="preserve"> REPORT</w:t>
            </w:r>
          </w:p>
          <w:p w14:paraId="0B5E38CD" w14:textId="1A66101B" w:rsidR="00165F6A" w:rsidRPr="00165F6A" w:rsidRDefault="00165F6A" w:rsidP="00165F6A"/>
        </w:tc>
        <w:tc>
          <w:tcPr>
            <w:tcW w:w="1169" w:type="dxa"/>
            <w:gridSpan w:val="4"/>
            <w:tcBorders>
              <w:left w:val="single" w:sz="18" w:space="0" w:color="476166" w:themeColor="accent1"/>
            </w:tcBorders>
          </w:tcPr>
          <w:p w14:paraId="38B5C872" w14:textId="77777777" w:rsidR="00DF198B" w:rsidRDefault="00DF198B"/>
        </w:tc>
      </w:tr>
      <w:tr w:rsidR="00DF198B" w14:paraId="33AA7F5B" w14:textId="77777777" w:rsidTr="00165F6A">
        <w:trPr>
          <w:gridAfter w:val="1"/>
          <w:wAfter w:w="275" w:type="dxa"/>
          <w:trHeight w:val="1466"/>
        </w:trPr>
        <w:tc>
          <w:tcPr>
            <w:tcW w:w="1140" w:type="dxa"/>
            <w:gridSpan w:val="2"/>
          </w:tcPr>
          <w:p w14:paraId="58039F1B" w14:textId="77777777" w:rsidR="00DF198B" w:rsidRDefault="00DF198B"/>
        </w:tc>
        <w:tc>
          <w:tcPr>
            <w:tcW w:w="8245" w:type="dxa"/>
            <w:gridSpan w:val="12"/>
          </w:tcPr>
          <w:p w14:paraId="1DFBB384" w14:textId="77777777" w:rsidR="00DF198B" w:rsidRDefault="00DF198B"/>
        </w:tc>
        <w:tc>
          <w:tcPr>
            <w:tcW w:w="1130" w:type="dxa"/>
            <w:gridSpan w:val="3"/>
          </w:tcPr>
          <w:p w14:paraId="5C228739" w14:textId="77777777" w:rsidR="00DF198B" w:rsidRDefault="00DF198B"/>
        </w:tc>
      </w:tr>
      <w:tr w:rsidR="00DF198B" w14:paraId="2F6C36DB" w14:textId="77777777" w:rsidTr="00165F6A">
        <w:trPr>
          <w:gridAfter w:val="1"/>
          <w:wAfter w:w="275" w:type="dxa"/>
          <w:trHeight w:val="741"/>
        </w:trPr>
        <w:tc>
          <w:tcPr>
            <w:tcW w:w="2336" w:type="dxa"/>
            <w:gridSpan w:val="6"/>
          </w:tcPr>
          <w:p w14:paraId="2EE4A43F" w14:textId="77777777" w:rsidR="00DF198B" w:rsidRDefault="00DF198B"/>
        </w:tc>
        <w:tc>
          <w:tcPr>
            <w:tcW w:w="5842" w:type="dxa"/>
            <w:gridSpan w:val="3"/>
            <w:shd w:val="clear" w:color="auto" w:fill="FFFFFF" w:themeFill="background1"/>
          </w:tcPr>
          <w:p w14:paraId="147DC4BB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37" w:type="dxa"/>
            <w:gridSpan w:val="8"/>
          </w:tcPr>
          <w:p w14:paraId="37F0E41E" w14:textId="77777777" w:rsidR="00DF198B" w:rsidRDefault="00DF198B"/>
        </w:tc>
      </w:tr>
      <w:tr w:rsidR="00DF198B" w14:paraId="0A9672D1" w14:textId="77777777" w:rsidTr="00165F6A">
        <w:trPr>
          <w:gridAfter w:val="1"/>
          <w:wAfter w:w="275" w:type="dxa"/>
          <w:trHeight w:val="1165"/>
        </w:trPr>
        <w:tc>
          <w:tcPr>
            <w:tcW w:w="2336" w:type="dxa"/>
            <w:gridSpan w:val="6"/>
          </w:tcPr>
          <w:p w14:paraId="65812EDF" w14:textId="77777777" w:rsidR="00DF198B" w:rsidRDefault="00DF198B"/>
        </w:tc>
        <w:tc>
          <w:tcPr>
            <w:tcW w:w="5842" w:type="dxa"/>
            <w:gridSpan w:val="3"/>
            <w:shd w:val="clear" w:color="auto" w:fill="FFFFFF" w:themeFill="background1"/>
          </w:tcPr>
          <w:p w14:paraId="7E84135D" w14:textId="2D65D973" w:rsidR="00DF198B" w:rsidRDefault="00165F6A" w:rsidP="00874FE7">
            <w:pPr>
              <w:pStyle w:val="Heading2"/>
            </w:pPr>
            <w:r>
              <w:t>ALEXANDROS</w:t>
            </w:r>
          </w:p>
          <w:p w14:paraId="48FDAC59" w14:textId="4C82538E" w:rsidR="00165F6A" w:rsidRPr="00165F6A" w:rsidRDefault="00165F6A" w:rsidP="00165F6A">
            <w:pPr>
              <w:jc w:val="center"/>
              <w:rPr>
                <w:b/>
                <w:bCs/>
                <w:sz w:val="48"/>
                <w:szCs w:val="48"/>
              </w:rPr>
            </w:pPr>
            <w:r w:rsidRPr="00165F6A">
              <w:rPr>
                <w:b/>
                <w:bCs/>
                <w:sz w:val="48"/>
                <w:szCs w:val="48"/>
              </w:rPr>
              <w:t>RANTOS</w:t>
            </w:r>
          </w:p>
          <w:p w14:paraId="3ECC431B" w14:textId="42DFD425" w:rsidR="00165F6A" w:rsidRDefault="00165F6A" w:rsidP="00165F6A">
            <w:pPr>
              <w:jc w:val="center"/>
              <w:rPr>
                <w:b/>
                <w:bCs/>
                <w:sz w:val="48"/>
                <w:szCs w:val="48"/>
              </w:rPr>
            </w:pPr>
            <w:r w:rsidRPr="00165F6A">
              <w:rPr>
                <w:b/>
                <w:bCs/>
                <w:sz w:val="48"/>
                <w:szCs w:val="48"/>
              </w:rPr>
              <w:t>CHARISOPOULOS</w:t>
            </w:r>
          </w:p>
          <w:p w14:paraId="01374FC7" w14:textId="77777777" w:rsidR="00165F6A" w:rsidRDefault="00165F6A" w:rsidP="00165F6A"/>
          <w:p w14:paraId="754E27B0" w14:textId="7D312D62" w:rsidR="00165F6A" w:rsidRPr="00165F6A" w:rsidRDefault="00165F6A" w:rsidP="00165F6A">
            <w:pPr>
              <w:jc w:val="center"/>
              <w:rPr>
                <w:sz w:val="32"/>
                <w:szCs w:val="32"/>
              </w:rPr>
            </w:pPr>
            <w:r w:rsidRPr="00165F6A">
              <w:rPr>
                <w:sz w:val="32"/>
                <w:szCs w:val="32"/>
              </w:rPr>
              <w:t>Student Number</w:t>
            </w:r>
          </w:p>
          <w:p w14:paraId="27F00D82" w14:textId="37C12F0B" w:rsidR="009064B6" w:rsidRPr="00165F6A" w:rsidRDefault="00165F6A" w:rsidP="009064B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</w:t>
            </w:r>
            <w:r w:rsidRPr="00165F6A">
              <w:rPr>
                <w:b/>
                <w:bCs/>
                <w:sz w:val="32"/>
                <w:szCs w:val="32"/>
              </w:rPr>
              <w:t>90587101</w:t>
            </w:r>
          </w:p>
        </w:tc>
        <w:tc>
          <w:tcPr>
            <w:tcW w:w="2337" w:type="dxa"/>
            <w:gridSpan w:val="8"/>
          </w:tcPr>
          <w:p w14:paraId="3F430EAA" w14:textId="77777777" w:rsidR="00DF198B" w:rsidRDefault="00DF198B"/>
        </w:tc>
      </w:tr>
      <w:tr w:rsidR="00DF198B" w14:paraId="78973DC3" w14:textId="77777777" w:rsidTr="00165F6A">
        <w:trPr>
          <w:gridAfter w:val="1"/>
          <w:wAfter w:w="275" w:type="dxa"/>
          <w:trHeight w:val="5729"/>
        </w:trPr>
        <w:tc>
          <w:tcPr>
            <w:tcW w:w="2336" w:type="dxa"/>
            <w:gridSpan w:val="6"/>
            <w:vAlign w:val="bottom"/>
          </w:tcPr>
          <w:p w14:paraId="48BF7459" w14:textId="77777777" w:rsidR="00DF198B" w:rsidRDefault="00DF198B" w:rsidP="00DF198B">
            <w:pPr>
              <w:jc w:val="center"/>
            </w:pPr>
          </w:p>
        </w:tc>
        <w:tc>
          <w:tcPr>
            <w:tcW w:w="5842" w:type="dxa"/>
            <w:gridSpan w:val="3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09B53B12" w14:textId="77777777" w:rsidR="00DF198B" w:rsidRPr="009064B6" w:rsidRDefault="009064B6" w:rsidP="009064B6">
            <w:pPr>
              <w:pStyle w:val="Heading3"/>
              <w:rPr>
                <w:sz w:val="40"/>
                <w:szCs w:val="40"/>
              </w:rPr>
            </w:pPr>
            <w:r w:rsidRPr="009064B6">
              <w:rPr>
                <w:sz w:val="40"/>
                <w:szCs w:val="40"/>
              </w:rPr>
              <w:t xml:space="preserve">DATE </w:t>
            </w:r>
          </w:p>
          <w:p w14:paraId="043173B4" w14:textId="71819985" w:rsidR="009064B6" w:rsidRPr="009064B6" w:rsidRDefault="00FC454F" w:rsidP="009064B6">
            <w:pPr>
              <w:jc w:val="center"/>
            </w:pPr>
            <w:r>
              <w:rPr>
                <w:sz w:val="40"/>
                <w:szCs w:val="40"/>
              </w:rPr>
              <w:t>12</w:t>
            </w:r>
            <w:r w:rsidR="009064B6" w:rsidRPr="009064B6">
              <w:rPr>
                <w:sz w:val="40"/>
                <w:szCs w:val="40"/>
              </w:rPr>
              <w:t>/1</w:t>
            </w:r>
            <w:r>
              <w:rPr>
                <w:sz w:val="40"/>
                <w:szCs w:val="40"/>
              </w:rPr>
              <w:t>2</w:t>
            </w:r>
            <w:r w:rsidR="009064B6" w:rsidRPr="009064B6">
              <w:rPr>
                <w:sz w:val="40"/>
                <w:szCs w:val="40"/>
              </w:rPr>
              <w:t>/20</w:t>
            </w:r>
            <w:r w:rsidR="0059615A">
              <w:rPr>
                <w:sz w:val="40"/>
                <w:szCs w:val="40"/>
              </w:rPr>
              <w:t>1</w:t>
            </w:r>
            <w:r w:rsidR="009064B6" w:rsidRPr="009064B6">
              <w:rPr>
                <w:sz w:val="40"/>
                <w:szCs w:val="40"/>
              </w:rPr>
              <w:t>9</w:t>
            </w:r>
          </w:p>
        </w:tc>
        <w:tc>
          <w:tcPr>
            <w:tcW w:w="2337" w:type="dxa"/>
            <w:gridSpan w:val="8"/>
            <w:vAlign w:val="bottom"/>
          </w:tcPr>
          <w:p w14:paraId="78308625" w14:textId="77777777" w:rsidR="00DF198B" w:rsidRDefault="00DF198B" w:rsidP="00DF198B">
            <w:pPr>
              <w:jc w:val="center"/>
            </w:pPr>
          </w:p>
        </w:tc>
      </w:tr>
      <w:tr w:rsidR="00DF198B" w14:paraId="4C8910FF" w14:textId="77777777" w:rsidTr="00FC454F">
        <w:trPr>
          <w:gridAfter w:val="1"/>
          <w:wAfter w:w="275" w:type="dxa"/>
          <w:trHeight w:val="218"/>
        </w:trPr>
        <w:tc>
          <w:tcPr>
            <w:tcW w:w="2280" w:type="dxa"/>
            <w:gridSpan w:val="5"/>
          </w:tcPr>
          <w:p w14:paraId="5D2959A6" w14:textId="77777777" w:rsidR="00DF198B" w:rsidRDefault="00DF198B"/>
        </w:tc>
        <w:tc>
          <w:tcPr>
            <w:tcW w:w="5964" w:type="dxa"/>
            <w:gridSpan w:val="5"/>
          </w:tcPr>
          <w:p w14:paraId="1661203B" w14:textId="77777777" w:rsidR="00DF198B" w:rsidRDefault="00DF198B"/>
        </w:tc>
        <w:tc>
          <w:tcPr>
            <w:tcW w:w="2271" w:type="dxa"/>
            <w:gridSpan w:val="7"/>
          </w:tcPr>
          <w:p w14:paraId="271E32A1" w14:textId="77777777" w:rsidR="00DF198B" w:rsidRDefault="00DF198B"/>
        </w:tc>
      </w:tr>
      <w:tr w:rsidR="00FF724F" w:rsidRPr="0087659D" w14:paraId="036AE912" w14:textId="77777777" w:rsidTr="00FC6F34">
        <w:trPr>
          <w:trHeight w:val="800"/>
        </w:trPr>
        <w:tc>
          <w:tcPr>
            <w:tcW w:w="2158" w:type="dxa"/>
            <w:gridSpan w:val="4"/>
            <w:tcBorders>
              <w:right w:val="single" w:sz="18" w:space="0" w:color="476166" w:themeColor="accent1"/>
            </w:tcBorders>
          </w:tcPr>
          <w:p w14:paraId="799DF3E5" w14:textId="77777777" w:rsidR="00FF724F" w:rsidRPr="0087659D" w:rsidRDefault="00FF724F" w:rsidP="00E54F6A">
            <w:pPr>
              <w:rPr>
                <w:sz w:val="28"/>
                <w:szCs w:val="28"/>
              </w:rPr>
            </w:pPr>
          </w:p>
          <w:p w14:paraId="63CC39C1" w14:textId="77777777" w:rsidR="00FF724F" w:rsidRPr="0087659D" w:rsidRDefault="00FF724F" w:rsidP="00E54F6A">
            <w:pPr>
              <w:rPr>
                <w:sz w:val="28"/>
                <w:szCs w:val="28"/>
              </w:rPr>
            </w:pPr>
          </w:p>
          <w:p w14:paraId="6C4303E8" w14:textId="3BA27E18" w:rsidR="00FF724F" w:rsidRPr="0087659D" w:rsidRDefault="00FF724F" w:rsidP="00E54F6A">
            <w:pPr>
              <w:rPr>
                <w:sz w:val="28"/>
                <w:szCs w:val="28"/>
              </w:rPr>
            </w:pPr>
          </w:p>
        </w:tc>
        <w:tc>
          <w:tcPr>
            <w:tcW w:w="6474" w:type="dxa"/>
            <w:gridSpan w:val="7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61F9D08B" w14:textId="0782DE2F" w:rsidR="00FF724F" w:rsidRPr="0087659D" w:rsidRDefault="00D76EA3" w:rsidP="00E54F6A">
            <w:pPr>
              <w:pStyle w:val="Heading4"/>
            </w:pPr>
            <w:r>
              <w:t>TA</w:t>
            </w:r>
            <w:r w:rsidR="00F25CE1">
              <w:t>SK</w:t>
            </w:r>
            <w:r>
              <w:t xml:space="preserve"> </w:t>
            </w:r>
            <w:r w:rsidR="00E17FBD">
              <w:t>1</w:t>
            </w:r>
            <w:r>
              <w:t xml:space="preserve">: </w:t>
            </w:r>
            <w:r w:rsidR="000078B1">
              <w:t>CODE ANALYSIS</w:t>
            </w:r>
          </w:p>
        </w:tc>
        <w:tc>
          <w:tcPr>
            <w:tcW w:w="2158" w:type="dxa"/>
            <w:gridSpan w:val="7"/>
            <w:tcBorders>
              <w:left w:val="single" w:sz="18" w:space="0" w:color="476166" w:themeColor="accent1"/>
            </w:tcBorders>
          </w:tcPr>
          <w:p w14:paraId="47C248AD" w14:textId="77777777" w:rsidR="00FF724F" w:rsidRPr="0087659D" w:rsidRDefault="00FF724F" w:rsidP="00E54F6A">
            <w:pPr>
              <w:rPr>
                <w:sz w:val="28"/>
                <w:szCs w:val="28"/>
              </w:rPr>
            </w:pPr>
          </w:p>
        </w:tc>
      </w:tr>
      <w:tr w:rsidR="00825B02" w:rsidRPr="0087659D" w14:paraId="158F0BDA" w14:textId="77777777" w:rsidTr="00825B02">
        <w:trPr>
          <w:gridAfter w:val="7"/>
          <w:wAfter w:w="2158" w:type="dxa"/>
        </w:trPr>
        <w:tc>
          <w:tcPr>
            <w:tcW w:w="2158" w:type="dxa"/>
            <w:gridSpan w:val="4"/>
          </w:tcPr>
          <w:p w14:paraId="377C114F" w14:textId="77777777" w:rsidR="00825B02" w:rsidRPr="0087659D" w:rsidRDefault="00825B02" w:rsidP="00E54F6A">
            <w:pPr>
              <w:rPr>
                <w:sz w:val="28"/>
                <w:szCs w:val="28"/>
              </w:rPr>
            </w:pPr>
          </w:p>
        </w:tc>
        <w:tc>
          <w:tcPr>
            <w:tcW w:w="2158" w:type="dxa"/>
            <w:gridSpan w:val="3"/>
            <w:tcBorders>
              <w:top w:val="single" w:sz="18" w:space="0" w:color="476166" w:themeColor="accent1"/>
            </w:tcBorders>
          </w:tcPr>
          <w:p w14:paraId="7571E5D4" w14:textId="4CB81FE5" w:rsidR="00825B02" w:rsidRPr="0087659D" w:rsidRDefault="00825B02" w:rsidP="00E54F6A">
            <w:pPr>
              <w:rPr>
                <w:sz w:val="28"/>
                <w:szCs w:val="28"/>
              </w:rPr>
            </w:pPr>
          </w:p>
        </w:tc>
        <w:tc>
          <w:tcPr>
            <w:tcW w:w="2158" w:type="dxa"/>
            <w:tcBorders>
              <w:top w:val="single" w:sz="18" w:space="0" w:color="476166" w:themeColor="accent1"/>
            </w:tcBorders>
          </w:tcPr>
          <w:p w14:paraId="2D8AE3B6" w14:textId="77777777" w:rsidR="00825B02" w:rsidRPr="0087659D" w:rsidRDefault="00825B02" w:rsidP="00E54F6A">
            <w:pPr>
              <w:rPr>
                <w:sz w:val="28"/>
                <w:szCs w:val="28"/>
              </w:rPr>
            </w:pPr>
          </w:p>
        </w:tc>
        <w:tc>
          <w:tcPr>
            <w:tcW w:w="2158" w:type="dxa"/>
            <w:gridSpan w:val="3"/>
          </w:tcPr>
          <w:p w14:paraId="444E93F6" w14:textId="77777777" w:rsidR="00825B02" w:rsidRPr="0087659D" w:rsidRDefault="00825B02" w:rsidP="00E54F6A">
            <w:pPr>
              <w:rPr>
                <w:sz w:val="28"/>
                <w:szCs w:val="28"/>
              </w:rPr>
            </w:pPr>
          </w:p>
        </w:tc>
      </w:tr>
      <w:tr w:rsidR="00FF724F" w:rsidRPr="0087659D" w14:paraId="204B8F79" w14:textId="77777777" w:rsidTr="00327D32">
        <w:trPr>
          <w:trHeight w:val="4546"/>
        </w:trPr>
        <w:tc>
          <w:tcPr>
            <w:tcW w:w="426" w:type="dxa"/>
          </w:tcPr>
          <w:p w14:paraId="626FD6E2" w14:textId="77777777" w:rsidR="00FF724F" w:rsidRPr="0087659D" w:rsidRDefault="00FF724F" w:rsidP="00E54F6A">
            <w:pPr>
              <w:rPr>
                <w:sz w:val="28"/>
                <w:szCs w:val="28"/>
              </w:rPr>
            </w:pPr>
          </w:p>
          <w:p w14:paraId="2BC6689D" w14:textId="231935A3" w:rsidR="00825B02" w:rsidRPr="0087659D" w:rsidRDefault="00825B02" w:rsidP="00E54F6A">
            <w:pPr>
              <w:rPr>
                <w:sz w:val="28"/>
                <w:szCs w:val="28"/>
              </w:rPr>
            </w:pPr>
          </w:p>
        </w:tc>
        <w:tc>
          <w:tcPr>
            <w:tcW w:w="9922" w:type="dxa"/>
            <w:gridSpan w:val="15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25847CC7" w14:textId="77777777" w:rsidR="00294908" w:rsidRDefault="00F25CE1" w:rsidP="00F25CE1">
            <w:pPr>
              <w:pStyle w:val="Heading5"/>
            </w:pPr>
            <w:r>
              <w:t>PART 1</w:t>
            </w:r>
          </w:p>
          <w:p w14:paraId="16195422" w14:textId="646DB29E" w:rsidR="005C7C0E" w:rsidRDefault="005C7C0E" w:rsidP="005C7C0E"/>
          <w:p w14:paraId="5F6A3967" w14:textId="55D3B980" w:rsidR="009D46AE" w:rsidRDefault="00DA4F09" w:rsidP="005C7C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Firstly, </w:t>
            </w:r>
            <w:r w:rsidR="001A5AB3">
              <w:rPr>
                <w:sz w:val="28"/>
                <w:szCs w:val="28"/>
              </w:rPr>
              <w:t xml:space="preserve">docker needs to </w:t>
            </w:r>
            <w:r w:rsidR="009D6434">
              <w:rPr>
                <w:sz w:val="28"/>
                <w:szCs w:val="28"/>
              </w:rPr>
              <w:t>pull the image from the</w:t>
            </w:r>
            <w:r w:rsidR="00A82A81">
              <w:rPr>
                <w:sz w:val="28"/>
                <w:szCs w:val="28"/>
              </w:rPr>
              <w:t xml:space="preserve"> a registry and this is done by running this command in the command line:</w:t>
            </w:r>
            <w:bookmarkStart w:id="0" w:name="_MON_1637585215"/>
            <w:bookmarkEnd w:id="0"/>
            <w:r w:rsidR="00A82A81">
              <w:rPr>
                <w:sz w:val="28"/>
                <w:szCs w:val="28"/>
              </w:rPr>
              <w:object w:dxaOrig="9026" w:dyaOrig="450" w14:anchorId="1796C4A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2" type="#_x0000_t75" style="width:451.65pt;height:22.45pt" o:ole="">
                  <v:imagedata r:id="rId12" o:title=""/>
                </v:shape>
                <o:OLEObject Type="Embed" ProgID="Word.OpenDocumentText.12" ShapeID="_x0000_i1032" DrawAspect="Content" ObjectID="_1637587436" r:id="rId13"/>
              </w:object>
            </w:r>
            <w:r w:rsidR="009D6434">
              <w:rPr>
                <w:sz w:val="28"/>
                <w:szCs w:val="28"/>
              </w:rPr>
              <w:t xml:space="preserve"> </w:t>
            </w:r>
          </w:p>
          <w:p w14:paraId="329B814C" w14:textId="2FAC0646" w:rsidR="00A82A81" w:rsidRPr="0011511C" w:rsidRDefault="00A82A81" w:rsidP="005C7C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Afterwards, in order to run </w:t>
            </w:r>
            <w:r w:rsidR="00622265">
              <w:rPr>
                <w:sz w:val="28"/>
                <w:szCs w:val="28"/>
              </w:rPr>
              <w:t xml:space="preserve">that </w:t>
            </w:r>
            <w:proofErr w:type="gramStart"/>
            <w:r w:rsidR="00622265">
              <w:rPr>
                <w:sz w:val="28"/>
                <w:szCs w:val="28"/>
              </w:rPr>
              <w:t>image</w:t>
            </w:r>
            <w:proofErr w:type="gramEnd"/>
            <w:r w:rsidR="00622265">
              <w:rPr>
                <w:sz w:val="28"/>
                <w:szCs w:val="28"/>
              </w:rPr>
              <w:t xml:space="preserve"> </w:t>
            </w:r>
            <w:r w:rsidR="004D3875">
              <w:rPr>
                <w:sz w:val="28"/>
                <w:szCs w:val="28"/>
              </w:rPr>
              <w:t>the following line had to be typed:</w:t>
            </w:r>
          </w:p>
          <w:bookmarkStart w:id="1" w:name="_MON_1637585006"/>
          <w:bookmarkEnd w:id="1"/>
          <w:p w14:paraId="4EB70826" w14:textId="77777777" w:rsidR="005C7C0E" w:rsidRDefault="009D46AE" w:rsidP="005C7C0E">
            <w:r>
              <w:object w:dxaOrig="9026" w:dyaOrig="450" w14:anchorId="60A0D112">
                <v:shape id="_x0000_i1029" type="#_x0000_t75" style="width:451.65pt;height:22.45pt" o:ole="">
                  <v:imagedata r:id="rId14" o:title=""/>
                </v:shape>
                <o:OLEObject Type="Embed" ProgID="Word.OpenDocumentText.12" ShapeID="_x0000_i1029" DrawAspect="Content" ObjectID="_1637587437" r:id="rId15"/>
              </w:object>
            </w:r>
          </w:p>
          <w:p w14:paraId="3BC0609F" w14:textId="3C6C93E1" w:rsidR="007A0F9C" w:rsidRDefault="00EC139A" w:rsidP="005C7C0E">
            <w:r>
              <w:t xml:space="preserve">The </w:t>
            </w:r>
            <w:r w:rsidR="00B370A3">
              <w:t xml:space="preserve">publish </w:t>
            </w:r>
            <w:r>
              <w:t xml:space="preserve">flag </w:t>
            </w:r>
            <w:r w:rsidR="00B370A3">
              <w:t>is added</w:t>
            </w:r>
            <w:r w:rsidR="00F61594">
              <w:t xml:space="preserve"> </w:t>
            </w:r>
            <w:r w:rsidR="00B370A3">
              <w:t>to run the container on the localhost:8080</w:t>
            </w:r>
            <w:r w:rsidR="00821687">
              <w:t xml:space="preserve"> like it is shown in the picture: </w:t>
            </w:r>
          </w:p>
          <w:p w14:paraId="2C71E34D" w14:textId="77777777" w:rsidR="00821687" w:rsidRDefault="00821687" w:rsidP="005C7C0E"/>
          <w:p w14:paraId="308C4E00" w14:textId="3FA53A07" w:rsidR="00821687" w:rsidRDefault="00821687" w:rsidP="005C7C0E">
            <w:r>
              <w:rPr>
                <w:noProof/>
              </w:rPr>
              <w:drawing>
                <wp:inline distT="0" distB="0" distL="0" distR="0" wp14:anchorId="40B005B8" wp14:editId="3BD84241">
                  <wp:extent cx="6294120" cy="2054225"/>
                  <wp:effectExtent l="0" t="0" r="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4120" cy="2054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7642C2" w14:textId="77777777" w:rsidR="00235393" w:rsidRDefault="001E2228" w:rsidP="005C7C0E">
            <w:r>
              <w:t xml:space="preserve">The same can be done using the </w:t>
            </w:r>
            <w:r w:rsidR="000B79C0">
              <w:t xml:space="preserve">Docker Engine SDK </w:t>
            </w:r>
            <w:r w:rsidR="009700DB">
              <w:t xml:space="preserve">running the python script </w:t>
            </w:r>
          </w:p>
          <w:bookmarkStart w:id="2" w:name="_MON_1637587358"/>
          <w:bookmarkEnd w:id="2"/>
          <w:p w14:paraId="0065221C" w14:textId="77777777" w:rsidR="009700DB" w:rsidRDefault="009700DB" w:rsidP="005C7C0E">
            <w:r>
              <w:object w:dxaOrig="9026" w:dyaOrig="2160" w14:anchorId="0F1945C9">
                <v:shape id="_x0000_i1041" type="#_x0000_t75" style="width:451.65pt;height:108.45pt" o:ole="">
                  <v:imagedata r:id="rId17" o:title=""/>
                </v:shape>
                <o:OLEObject Type="Embed" ProgID="Word.OpenDocumentText.12" ShapeID="_x0000_i1041" DrawAspect="Content" ObjectID="_1637587438" r:id="rId18"/>
              </w:object>
            </w:r>
          </w:p>
          <w:p w14:paraId="50852DA3" w14:textId="1E8046EA" w:rsidR="009700DB" w:rsidRPr="005C7C0E" w:rsidRDefault="009700DB" w:rsidP="005C7C0E">
            <w:r>
              <w:t xml:space="preserve">The detach parameter is not </w:t>
            </w:r>
            <w:r w:rsidR="006A1B5C">
              <w:t>mandatory since it only run the</w:t>
            </w:r>
            <w:r w:rsidR="00D56BB6">
              <w:t xml:space="preserve"> container in the background</w:t>
            </w:r>
            <w:r w:rsidR="004D1FBF">
              <w:t>.</w:t>
            </w:r>
            <w:bookmarkStart w:id="3" w:name="_GoBack"/>
            <w:bookmarkEnd w:id="3"/>
          </w:p>
        </w:tc>
        <w:tc>
          <w:tcPr>
            <w:tcW w:w="442" w:type="dxa"/>
            <w:gridSpan w:val="2"/>
          </w:tcPr>
          <w:p w14:paraId="2034AFDE" w14:textId="77777777" w:rsidR="00FF724F" w:rsidRPr="0087659D" w:rsidRDefault="00FF724F" w:rsidP="00E54F6A">
            <w:pPr>
              <w:rPr>
                <w:sz w:val="28"/>
                <w:szCs w:val="28"/>
              </w:rPr>
            </w:pPr>
          </w:p>
        </w:tc>
      </w:tr>
      <w:tr w:rsidR="00A64FE9" w:rsidRPr="0087659D" w14:paraId="6E73EAFF" w14:textId="77777777" w:rsidTr="00327D32">
        <w:trPr>
          <w:trHeight w:val="4546"/>
        </w:trPr>
        <w:tc>
          <w:tcPr>
            <w:tcW w:w="426" w:type="dxa"/>
          </w:tcPr>
          <w:p w14:paraId="7CEBCD4B" w14:textId="77777777" w:rsidR="00A64FE9" w:rsidRPr="0087659D" w:rsidRDefault="00A64FE9" w:rsidP="00A64FE9">
            <w:pPr>
              <w:rPr>
                <w:sz w:val="28"/>
                <w:szCs w:val="28"/>
              </w:rPr>
            </w:pPr>
          </w:p>
        </w:tc>
        <w:tc>
          <w:tcPr>
            <w:tcW w:w="9922" w:type="dxa"/>
            <w:gridSpan w:val="15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3240DB1C" w14:textId="24CA4CD5" w:rsidR="00A64FE9" w:rsidRPr="0087659D" w:rsidRDefault="00F25CE1" w:rsidP="00A64FE9">
            <w:pPr>
              <w:pStyle w:val="Heading5"/>
            </w:pPr>
            <w:r>
              <w:t>PART 2</w:t>
            </w:r>
          </w:p>
          <w:p w14:paraId="5C52AF75" w14:textId="77777777" w:rsidR="0090336A" w:rsidRDefault="0090336A" w:rsidP="00F25CE1">
            <w:pPr>
              <w:pStyle w:val="Text"/>
              <w:rPr>
                <w:sz w:val="24"/>
                <w:szCs w:val="24"/>
                <w:bdr w:val="single" w:sz="4" w:space="0" w:color="auto"/>
                <w:shd w:val="clear" w:color="auto" w:fill="D9D9D9" w:themeFill="background1" w:themeFillShade="D9"/>
                <w:lang w:val="en-GB"/>
              </w:rPr>
            </w:pPr>
          </w:p>
          <w:p w14:paraId="13D33FDB" w14:textId="77777777" w:rsidR="00F25CE1" w:rsidRDefault="00F25CE1" w:rsidP="00F25CE1">
            <w:pPr>
              <w:pStyle w:val="Text"/>
              <w:rPr>
                <w:sz w:val="24"/>
                <w:szCs w:val="24"/>
                <w:bdr w:val="single" w:sz="4" w:space="0" w:color="auto"/>
                <w:shd w:val="clear" w:color="auto" w:fill="D9D9D9" w:themeFill="background1" w:themeFillShade="D9"/>
                <w:lang w:val="en-GB"/>
              </w:rPr>
            </w:pPr>
          </w:p>
          <w:p w14:paraId="443EECBC" w14:textId="77777777" w:rsidR="00F25CE1" w:rsidRDefault="00F25CE1" w:rsidP="00F25CE1">
            <w:pPr>
              <w:pStyle w:val="Text"/>
              <w:rPr>
                <w:sz w:val="24"/>
                <w:szCs w:val="24"/>
                <w:bdr w:val="single" w:sz="4" w:space="0" w:color="auto"/>
                <w:shd w:val="clear" w:color="auto" w:fill="D9D9D9" w:themeFill="background1" w:themeFillShade="D9"/>
                <w:lang w:val="en-GB"/>
              </w:rPr>
            </w:pPr>
          </w:p>
          <w:p w14:paraId="2C895583" w14:textId="77777777" w:rsidR="00F25CE1" w:rsidRDefault="00F25CE1" w:rsidP="00F25CE1">
            <w:pPr>
              <w:pStyle w:val="Text"/>
              <w:rPr>
                <w:sz w:val="24"/>
                <w:szCs w:val="24"/>
                <w:bdr w:val="single" w:sz="4" w:space="0" w:color="auto"/>
                <w:shd w:val="clear" w:color="auto" w:fill="D9D9D9" w:themeFill="background1" w:themeFillShade="D9"/>
                <w:lang w:val="en-GB"/>
              </w:rPr>
            </w:pPr>
          </w:p>
          <w:p w14:paraId="7D2FA2BD" w14:textId="4400202D" w:rsidR="00F25CE1" w:rsidRPr="005F0F10" w:rsidRDefault="00F25CE1" w:rsidP="00F25CE1">
            <w:pPr>
              <w:pStyle w:val="Text"/>
              <w:rPr>
                <w:lang w:val="en-GB"/>
              </w:rPr>
            </w:pPr>
          </w:p>
        </w:tc>
        <w:tc>
          <w:tcPr>
            <w:tcW w:w="442" w:type="dxa"/>
            <w:gridSpan w:val="2"/>
          </w:tcPr>
          <w:p w14:paraId="27832D77" w14:textId="77777777" w:rsidR="00A64FE9" w:rsidRPr="0087659D" w:rsidRDefault="00A64FE9" w:rsidP="00A64FE9">
            <w:pPr>
              <w:rPr>
                <w:sz w:val="28"/>
                <w:szCs w:val="28"/>
              </w:rPr>
            </w:pPr>
          </w:p>
        </w:tc>
      </w:tr>
      <w:tr w:rsidR="00F25CE1" w:rsidRPr="0087659D" w14:paraId="4CFAAA23" w14:textId="77777777" w:rsidTr="00327D32">
        <w:trPr>
          <w:trHeight w:val="4546"/>
        </w:trPr>
        <w:tc>
          <w:tcPr>
            <w:tcW w:w="426" w:type="dxa"/>
          </w:tcPr>
          <w:p w14:paraId="58CEF87D" w14:textId="77777777" w:rsidR="00F25CE1" w:rsidRPr="0087659D" w:rsidRDefault="00F25CE1" w:rsidP="00A64FE9">
            <w:pPr>
              <w:rPr>
                <w:sz w:val="28"/>
                <w:szCs w:val="28"/>
              </w:rPr>
            </w:pPr>
          </w:p>
        </w:tc>
        <w:tc>
          <w:tcPr>
            <w:tcW w:w="9922" w:type="dxa"/>
            <w:gridSpan w:val="15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171FCA06" w14:textId="63C77CE0" w:rsidR="00F25CE1" w:rsidRDefault="00F25CE1" w:rsidP="00A64FE9">
            <w:pPr>
              <w:pStyle w:val="Heading5"/>
            </w:pPr>
            <w:r>
              <w:t>PART 3</w:t>
            </w:r>
          </w:p>
        </w:tc>
        <w:tc>
          <w:tcPr>
            <w:tcW w:w="442" w:type="dxa"/>
            <w:gridSpan w:val="2"/>
          </w:tcPr>
          <w:p w14:paraId="39961043" w14:textId="77777777" w:rsidR="00F25CE1" w:rsidRPr="0087659D" w:rsidRDefault="00F25CE1" w:rsidP="00A64FE9">
            <w:pPr>
              <w:rPr>
                <w:sz w:val="28"/>
                <w:szCs w:val="28"/>
              </w:rPr>
            </w:pPr>
          </w:p>
        </w:tc>
      </w:tr>
      <w:tr w:rsidR="00A64FE9" w:rsidRPr="0087659D" w14:paraId="019EA493" w14:textId="77777777" w:rsidTr="00327D32">
        <w:trPr>
          <w:gridAfter w:val="3"/>
          <w:wAfter w:w="719" w:type="dxa"/>
          <w:trHeight w:val="730"/>
        </w:trPr>
        <w:tc>
          <w:tcPr>
            <w:tcW w:w="426" w:type="dxa"/>
          </w:tcPr>
          <w:p w14:paraId="0DCBD4CD" w14:textId="77777777" w:rsidR="00A64FE9" w:rsidRPr="0087659D" w:rsidRDefault="00A64FE9" w:rsidP="00A64FE9">
            <w:pPr>
              <w:rPr>
                <w:sz w:val="28"/>
                <w:szCs w:val="28"/>
              </w:rPr>
            </w:pPr>
          </w:p>
        </w:tc>
        <w:tc>
          <w:tcPr>
            <w:tcW w:w="8566" w:type="dxa"/>
            <w:gridSpan w:val="11"/>
            <w:tcBorders>
              <w:top w:val="single" w:sz="18" w:space="0" w:color="476166" w:themeColor="accent1"/>
            </w:tcBorders>
          </w:tcPr>
          <w:p w14:paraId="54626A34" w14:textId="34647FAC" w:rsidR="00A64FE9" w:rsidRPr="0087659D" w:rsidRDefault="00A64FE9" w:rsidP="00A64FE9">
            <w:pPr>
              <w:rPr>
                <w:sz w:val="28"/>
                <w:szCs w:val="28"/>
              </w:rPr>
            </w:pPr>
          </w:p>
        </w:tc>
        <w:tc>
          <w:tcPr>
            <w:tcW w:w="1079" w:type="dxa"/>
            <w:gridSpan w:val="3"/>
          </w:tcPr>
          <w:p w14:paraId="5E912754" w14:textId="77777777" w:rsidR="00A64FE9" w:rsidRPr="0087659D" w:rsidRDefault="00A64FE9" w:rsidP="00A64FE9">
            <w:pPr>
              <w:rPr>
                <w:sz w:val="28"/>
                <w:szCs w:val="28"/>
              </w:rPr>
            </w:pPr>
          </w:p>
        </w:tc>
      </w:tr>
    </w:tbl>
    <w:p w14:paraId="0AA4F458" w14:textId="753E8545" w:rsidR="0087659D" w:rsidRDefault="0087659D"/>
    <w:p w14:paraId="6ADB1B61" w14:textId="77777777" w:rsidR="00257E47" w:rsidRDefault="00257E47"/>
    <w:sectPr w:rsidR="00257E47" w:rsidSect="00E74B29">
      <w:footerReference w:type="even" r:id="rId19"/>
      <w:footerReference w:type="default" r:id="rId20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BFBDFF" w14:textId="77777777" w:rsidR="00E04057" w:rsidRDefault="00E04057" w:rsidP="00E74B29">
      <w:r>
        <w:separator/>
      </w:r>
    </w:p>
  </w:endnote>
  <w:endnote w:type="continuationSeparator" w:id="0">
    <w:p w14:paraId="4FCC44DA" w14:textId="77777777" w:rsidR="00E04057" w:rsidRDefault="00E04057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C8E61AF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D464BC5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704CE2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130004C3" w14:textId="77777777" w:rsidTr="006709F1">
      <w:tc>
        <w:tcPr>
          <w:tcW w:w="1079" w:type="dxa"/>
        </w:tcPr>
        <w:p w14:paraId="7A423118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5862725C" w14:textId="0A2E9F04" w:rsidR="00F25CE1" w:rsidRPr="00874FE7" w:rsidRDefault="00F25CE1" w:rsidP="006709F1">
          <w:pPr>
            <w:pStyle w:val="Footer"/>
          </w:pPr>
          <w:r>
            <w:t>AWS &amp; DOCKER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53CA0B03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091558E5" w14:textId="77777777" w:rsidR="00E74B29" w:rsidRPr="00E74B29" w:rsidRDefault="00E74B29" w:rsidP="006709F1">
          <w:pPr>
            <w:pStyle w:val="Footer"/>
          </w:pPr>
        </w:p>
      </w:tc>
    </w:tr>
  </w:tbl>
  <w:p w14:paraId="02C36FD4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D268F9" w14:textId="77777777" w:rsidR="00E04057" w:rsidRDefault="00E04057" w:rsidP="00E74B29">
      <w:r>
        <w:separator/>
      </w:r>
    </w:p>
  </w:footnote>
  <w:footnote w:type="continuationSeparator" w:id="0">
    <w:p w14:paraId="78B54266" w14:textId="77777777" w:rsidR="00E04057" w:rsidRDefault="00E04057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3E00CD"/>
    <w:multiLevelType w:val="hybridMultilevel"/>
    <w:tmpl w:val="AA34FD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E023C4"/>
    <w:multiLevelType w:val="hybridMultilevel"/>
    <w:tmpl w:val="A2C875A8"/>
    <w:lvl w:ilvl="0" w:tplc="0809000F">
      <w:start w:val="1"/>
      <w:numFmt w:val="decimal"/>
      <w:lvlText w:val="%1."/>
      <w:lvlJc w:val="left"/>
      <w:pPr>
        <w:ind w:left="789" w:hanging="360"/>
      </w:pPr>
    </w:lvl>
    <w:lvl w:ilvl="1" w:tplc="08090019" w:tentative="1">
      <w:start w:val="1"/>
      <w:numFmt w:val="lowerLetter"/>
      <w:lvlText w:val="%2."/>
      <w:lvlJc w:val="left"/>
      <w:pPr>
        <w:ind w:left="1509" w:hanging="360"/>
      </w:pPr>
    </w:lvl>
    <w:lvl w:ilvl="2" w:tplc="0809001B" w:tentative="1">
      <w:start w:val="1"/>
      <w:numFmt w:val="lowerRoman"/>
      <w:lvlText w:val="%3."/>
      <w:lvlJc w:val="right"/>
      <w:pPr>
        <w:ind w:left="2229" w:hanging="180"/>
      </w:pPr>
    </w:lvl>
    <w:lvl w:ilvl="3" w:tplc="0809000F" w:tentative="1">
      <w:start w:val="1"/>
      <w:numFmt w:val="decimal"/>
      <w:lvlText w:val="%4."/>
      <w:lvlJc w:val="left"/>
      <w:pPr>
        <w:ind w:left="2949" w:hanging="360"/>
      </w:pPr>
    </w:lvl>
    <w:lvl w:ilvl="4" w:tplc="08090019" w:tentative="1">
      <w:start w:val="1"/>
      <w:numFmt w:val="lowerLetter"/>
      <w:lvlText w:val="%5."/>
      <w:lvlJc w:val="left"/>
      <w:pPr>
        <w:ind w:left="3669" w:hanging="360"/>
      </w:pPr>
    </w:lvl>
    <w:lvl w:ilvl="5" w:tplc="0809001B" w:tentative="1">
      <w:start w:val="1"/>
      <w:numFmt w:val="lowerRoman"/>
      <w:lvlText w:val="%6."/>
      <w:lvlJc w:val="right"/>
      <w:pPr>
        <w:ind w:left="4389" w:hanging="180"/>
      </w:pPr>
    </w:lvl>
    <w:lvl w:ilvl="6" w:tplc="0809000F" w:tentative="1">
      <w:start w:val="1"/>
      <w:numFmt w:val="decimal"/>
      <w:lvlText w:val="%7."/>
      <w:lvlJc w:val="left"/>
      <w:pPr>
        <w:ind w:left="5109" w:hanging="360"/>
      </w:pPr>
    </w:lvl>
    <w:lvl w:ilvl="7" w:tplc="08090019" w:tentative="1">
      <w:start w:val="1"/>
      <w:numFmt w:val="lowerLetter"/>
      <w:lvlText w:val="%8."/>
      <w:lvlJc w:val="left"/>
      <w:pPr>
        <w:ind w:left="5829" w:hanging="360"/>
      </w:pPr>
    </w:lvl>
    <w:lvl w:ilvl="8" w:tplc="0809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3" w15:restartNumberingAfterBreak="0">
    <w:nsid w:val="21E16EF8"/>
    <w:multiLevelType w:val="hybridMultilevel"/>
    <w:tmpl w:val="3DDC72FE"/>
    <w:lvl w:ilvl="0" w:tplc="0809000F">
      <w:start w:val="1"/>
      <w:numFmt w:val="decimal"/>
      <w:lvlText w:val="%1."/>
      <w:lvlJc w:val="left"/>
      <w:pPr>
        <w:ind w:left="789" w:hanging="360"/>
      </w:pPr>
    </w:lvl>
    <w:lvl w:ilvl="1" w:tplc="08090019" w:tentative="1">
      <w:start w:val="1"/>
      <w:numFmt w:val="lowerLetter"/>
      <w:lvlText w:val="%2."/>
      <w:lvlJc w:val="left"/>
      <w:pPr>
        <w:ind w:left="1509" w:hanging="360"/>
      </w:pPr>
    </w:lvl>
    <w:lvl w:ilvl="2" w:tplc="0809001B" w:tentative="1">
      <w:start w:val="1"/>
      <w:numFmt w:val="lowerRoman"/>
      <w:lvlText w:val="%3."/>
      <w:lvlJc w:val="right"/>
      <w:pPr>
        <w:ind w:left="2229" w:hanging="180"/>
      </w:pPr>
    </w:lvl>
    <w:lvl w:ilvl="3" w:tplc="0809000F" w:tentative="1">
      <w:start w:val="1"/>
      <w:numFmt w:val="decimal"/>
      <w:lvlText w:val="%4."/>
      <w:lvlJc w:val="left"/>
      <w:pPr>
        <w:ind w:left="2949" w:hanging="360"/>
      </w:pPr>
    </w:lvl>
    <w:lvl w:ilvl="4" w:tplc="08090019" w:tentative="1">
      <w:start w:val="1"/>
      <w:numFmt w:val="lowerLetter"/>
      <w:lvlText w:val="%5."/>
      <w:lvlJc w:val="left"/>
      <w:pPr>
        <w:ind w:left="3669" w:hanging="360"/>
      </w:pPr>
    </w:lvl>
    <w:lvl w:ilvl="5" w:tplc="0809001B" w:tentative="1">
      <w:start w:val="1"/>
      <w:numFmt w:val="lowerRoman"/>
      <w:lvlText w:val="%6."/>
      <w:lvlJc w:val="right"/>
      <w:pPr>
        <w:ind w:left="4389" w:hanging="180"/>
      </w:pPr>
    </w:lvl>
    <w:lvl w:ilvl="6" w:tplc="0809000F" w:tentative="1">
      <w:start w:val="1"/>
      <w:numFmt w:val="decimal"/>
      <w:lvlText w:val="%7."/>
      <w:lvlJc w:val="left"/>
      <w:pPr>
        <w:ind w:left="5109" w:hanging="360"/>
      </w:pPr>
    </w:lvl>
    <w:lvl w:ilvl="7" w:tplc="08090019" w:tentative="1">
      <w:start w:val="1"/>
      <w:numFmt w:val="lowerLetter"/>
      <w:lvlText w:val="%8."/>
      <w:lvlJc w:val="left"/>
      <w:pPr>
        <w:ind w:left="5829" w:hanging="360"/>
      </w:pPr>
    </w:lvl>
    <w:lvl w:ilvl="8" w:tplc="0809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4" w15:restartNumberingAfterBreak="0">
    <w:nsid w:val="310717E1"/>
    <w:multiLevelType w:val="hybridMultilevel"/>
    <w:tmpl w:val="7324CE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3946D8"/>
    <w:multiLevelType w:val="hybridMultilevel"/>
    <w:tmpl w:val="070249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171D66"/>
    <w:multiLevelType w:val="hybridMultilevel"/>
    <w:tmpl w:val="0DBC4EC2"/>
    <w:lvl w:ilvl="0" w:tplc="0809000F">
      <w:start w:val="1"/>
      <w:numFmt w:val="decimal"/>
      <w:lvlText w:val="%1."/>
      <w:lvlJc w:val="left"/>
      <w:pPr>
        <w:ind w:left="789" w:hanging="360"/>
      </w:pPr>
    </w:lvl>
    <w:lvl w:ilvl="1" w:tplc="08090019" w:tentative="1">
      <w:start w:val="1"/>
      <w:numFmt w:val="lowerLetter"/>
      <w:lvlText w:val="%2."/>
      <w:lvlJc w:val="left"/>
      <w:pPr>
        <w:ind w:left="1509" w:hanging="360"/>
      </w:pPr>
    </w:lvl>
    <w:lvl w:ilvl="2" w:tplc="0809001B" w:tentative="1">
      <w:start w:val="1"/>
      <w:numFmt w:val="lowerRoman"/>
      <w:lvlText w:val="%3."/>
      <w:lvlJc w:val="right"/>
      <w:pPr>
        <w:ind w:left="2229" w:hanging="180"/>
      </w:pPr>
    </w:lvl>
    <w:lvl w:ilvl="3" w:tplc="0809000F" w:tentative="1">
      <w:start w:val="1"/>
      <w:numFmt w:val="decimal"/>
      <w:lvlText w:val="%4."/>
      <w:lvlJc w:val="left"/>
      <w:pPr>
        <w:ind w:left="2949" w:hanging="360"/>
      </w:pPr>
    </w:lvl>
    <w:lvl w:ilvl="4" w:tplc="08090019" w:tentative="1">
      <w:start w:val="1"/>
      <w:numFmt w:val="lowerLetter"/>
      <w:lvlText w:val="%5."/>
      <w:lvlJc w:val="left"/>
      <w:pPr>
        <w:ind w:left="3669" w:hanging="360"/>
      </w:pPr>
    </w:lvl>
    <w:lvl w:ilvl="5" w:tplc="0809001B" w:tentative="1">
      <w:start w:val="1"/>
      <w:numFmt w:val="lowerRoman"/>
      <w:lvlText w:val="%6."/>
      <w:lvlJc w:val="right"/>
      <w:pPr>
        <w:ind w:left="4389" w:hanging="180"/>
      </w:pPr>
    </w:lvl>
    <w:lvl w:ilvl="6" w:tplc="0809000F" w:tentative="1">
      <w:start w:val="1"/>
      <w:numFmt w:val="decimal"/>
      <w:lvlText w:val="%7."/>
      <w:lvlJc w:val="left"/>
      <w:pPr>
        <w:ind w:left="5109" w:hanging="360"/>
      </w:pPr>
    </w:lvl>
    <w:lvl w:ilvl="7" w:tplc="08090019" w:tentative="1">
      <w:start w:val="1"/>
      <w:numFmt w:val="lowerLetter"/>
      <w:lvlText w:val="%8."/>
      <w:lvlJc w:val="left"/>
      <w:pPr>
        <w:ind w:left="5829" w:hanging="360"/>
      </w:pPr>
    </w:lvl>
    <w:lvl w:ilvl="8" w:tplc="0809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7" w15:restartNumberingAfterBreak="0">
    <w:nsid w:val="435F673B"/>
    <w:multiLevelType w:val="hybridMultilevel"/>
    <w:tmpl w:val="24308D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545A7F"/>
    <w:multiLevelType w:val="hybridMultilevel"/>
    <w:tmpl w:val="0F3014A6"/>
    <w:lvl w:ilvl="0" w:tplc="08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9" w15:restartNumberingAfterBreak="0">
    <w:nsid w:val="52526B2E"/>
    <w:multiLevelType w:val="hybridMultilevel"/>
    <w:tmpl w:val="1F127F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23338B"/>
    <w:multiLevelType w:val="hybridMultilevel"/>
    <w:tmpl w:val="53A693C4"/>
    <w:lvl w:ilvl="0" w:tplc="0809000F">
      <w:start w:val="1"/>
      <w:numFmt w:val="decimal"/>
      <w:lvlText w:val="%1."/>
      <w:lvlJc w:val="left"/>
      <w:pPr>
        <w:ind w:left="789" w:hanging="360"/>
      </w:pPr>
    </w:lvl>
    <w:lvl w:ilvl="1" w:tplc="08090019" w:tentative="1">
      <w:start w:val="1"/>
      <w:numFmt w:val="lowerLetter"/>
      <w:lvlText w:val="%2."/>
      <w:lvlJc w:val="left"/>
      <w:pPr>
        <w:ind w:left="1509" w:hanging="360"/>
      </w:pPr>
    </w:lvl>
    <w:lvl w:ilvl="2" w:tplc="0809001B" w:tentative="1">
      <w:start w:val="1"/>
      <w:numFmt w:val="lowerRoman"/>
      <w:lvlText w:val="%3."/>
      <w:lvlJc w:val="right"/>
      <w:pPr>
        <w:ind w:left="2229" w:hanging="180"/>
      </w:pPr>
    </w:lvl>
    <w:lvl w:ilvl="3" w:tplc="0809000F" w:tentative="1">
      <w:start w:val="1"/>
      <w:numFmt w:val="decimal"/>
      <w:lvlText w:val="%4."/>
      <w:lvlJc w:val="left"/>
      <w:pPr>
        <w:ind w:left="2949" w:hanging="360"/>
      </w:pPr>
    </w:lvl>
    <w:lvl w:ilvl="4" w:tplc="08090019" w:tentative="1">
      <w:start w:val="1"/>
      <w:numFmt w:val="lowerLetter"/>
      <w:lvlText w:val="%5."/>
      <w:lvlJc w:val="left"/>
      <w:pPr>
        <w:ind w:left="3669" w:hanging="360"/>
      </w:pPr>
    </w:lvl>
    <w:lvl w:ilvl="5" w:tplc="0809001B" w:tentative="1">
      <w:start w:val="1"/>
      <w:numFmt w:val="lowerRoman"/>
      <w:lvlText w:val="%6."/>
      <w:lvlJc w:val="right"/>
      <w:pPr>
        <w:ind w:left="4389" w:hanging="180"/>
      </w:pPr>
    </w:lvl>
    <w:lvl w:ilvl="6" w:tplc="0809000F" w:tentative="1">
      <w:start w:val="1"/>
      <w:numFmt w:val="decimal"/>
      <w:lvlText w:val="%7."/>
      <w:lvlJc w:val="left"/>
      <w:pPr>
        <w:ind w:left="5109" w:hanging="360"/>
      </w:pPr>
    </w:lvl>
    <w:lvl w:ilvl="7" w:tplc="08090019" w:tentative="1">
      <w:start w:val="1"/>
      <w:numFmt w:val="lowerLetter"/>
      <w:lvlText w:val="%8."/>
      <w:lvlJc w:val="left"/>
      <w:pPr>
        <w:ind w:left="5829" w:hanging="360"/>
      </w:pPr>
    </w:lvl>
    <w:lvl w:ilvl="8" w:tplc="0809001B" w:tentative="1">
      <w:start w:val="1"/>
      <w:numFmt w:val="lowerRoman"/>
      <w:lvlText w:val="%9."/>
      <w:lvlJc w:val="right"/>
      <w:pPr>
        <w:ind w:left="6549" w:hanging="180"/>
      </w:pPr>
    </w:lvl>
  </w:abstractNum>
  <w:num w:numId="1">
    <w:abstractNumId w:val="1"/>
  </w:num>
  <w:num w:numId="2">
    <w:abstractNumId w:val="8"/>
  </w:num>
  <w:num w:numId="3">
    <w:abstractNumId w:val="10"/>
  </w:num>
  <w:num w:numId="4">
    <w:abstractNumId w:val="0"/>
  </w:num>
  <w:num w:numId="5">
    <w:abstractNumId w:val="4"/>
  </w:num>
  <w:num w:numId="6">
    <w:abstractNumId w:val="6"/>
  </w:num>
  <w:num w:numId="7">
    <w:abstractNumId w:val="2"/>
  </w:num>
  <w:num w:numId="8">
    <w:abstractNumId w:val="3"/>
  </w:num>
  <w:num w:numId="9">
    <w:abstractNumId w:val="7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removePersonalInformation/>
  <w:removeDateAndTime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AxsDQ3Mbc0NTI1MbBQ0lEKTi0uzszPAykwqgUAg9/SBCwAAAA="/>
  </w:docVars>
  <w:rsids>
    <w:rsidRoot w:val="00165F6A"/>
    <w:rsid w:val="0000243A"/>
    <w:rsid w:val="00005C3F"/>
    <w:rsid w:val="000078B1"/>
    <w:rsid w:val="00010143"/>
    <w:rsid w:val="00010959"/>
    <w:rsid w:val="000170FE"/>
    <w:rsid w:val="00020AF6"/>
    <w:rsid w:val="00021065"/>
    <w:rsid w:val="00021CE4"/>
    <w:rsid w:val="00022B25"/>
    <w:rsid w:val="00027EF3"/>
    <w:rsid w:val="0003095B"/>
    <w:rsid w:val="00033508"/>
    <w:rsid w:val="0003403B"/>
    <w:rsid w:val="00034C2B"/>
    <w:rsid w:val="00036C4D"/>
    <w:rsid w:val="0004140C"/>
    <w:rsid w:val="00044208"/>
    <w:rsid w:val="000467AB"/>
    <w:rsid w:val="00057A93"/>
    <w:rsid w:val="0006252F"/>
    <w:rsid w:val="00065440"/>
    <w:rsid w:val="000654D0"/>
    <w:rsid w:val="00067880"/>
    <w:rsid w:val="0007009A"/>
    <w:rsid w:val="0007223C"/>
    <w:rsid w:val="000727B1"/>
    <w:rsid w:val="00074FC7"/>
    <w:rsid w:val="00076224"/>
    <w:rsid w:val="00077188"/>
    <w:rsid w:val="00080FCE"/>
    <w:rsid w:val="00082E97"/>
    <w:rsid w:val="000860EE"/>
    <w:rsid w:val="00086157"/>
    <w:rsid w:val="00086FA5"/>
    <w:rsid w:val="000875B0"/>
    <w:rsid w:val="000879C1"/>
    <w:rsid w:val="00093044"/>
    <w:rsid w:val="000A0703"/>
    <w:rsid w:val="000A1934"/>
    <w:rsid w:val="000A1ECF"/>
    <w:rsid w:val="000A2669"/>
    <w:rsid w:val="000A7D3C"/>
    <w:rsid w:val="000B05B2"/>
    <w:rsid w:val="000B22A5"/>
    <w:rsid w:val="000B295C"/>
    <w:rsid w:val="000B5FAF"/>
    <w:rsid w:val="000B79C0"/>
    <w:rsid w:val="000C33F0"/>
    <w:rsid w:val="000C353F"/>
    <w:rsid w:val="000D15F7"/>
    <w:rsid w:val="000D25F6"/>
    <w:rsid w:val="000D2862"/>
    <w:rsid w:val="000D6F1E"/>
    <w:rsid w:val="000E08E7"/>
    <w:rsid w:val="000E27A7"/>
    <w:rsid w:val="000E2E9D"/>
    <w:rsid w:val="000E4641"/>
    <w:rsid w:val="000E519B"/>
    <w:rsid w:val="000E7842"/>
    <w:rsid w:val="000F08C9"/>
    <w:rsid w:val="000F2068"/>
    <w:rsid w:val="000F3BFC"/>
    <w:rsid w:val="000F472F"/>
    <w:rsid w:val="000F4A7D"/>
    <w:rsid w:val="000F7C88"/>
    <w:rsid w:val="00103D2A"/>
    <w:rsid w:val="001041B2"/>
    <w:rsid w:val="00105DB5"/>
    <w:rsid w:val="00105E69"/>
    <w:rsid w:val="001143FC"/>
    <w:rsid w:val="0011511C"/>
    <w:rsid w:val="0011648E"/>
    <w:rsid w:val="0011797E"/>
    <w:rsid w:val="00120754"/>
    <w:rsid w:val="001319C1"/>
    <w:rsid w:val="0013392D"/>
    <w:rsid w:val="00133CCA"/>
    <w:rsid w:val="001351F8"/>
    <w:rsid w:val="00135CDD"/>
    <w:rsid w:val="0014043E"/>
    <w:rsid w:val="00141E6C"/>
    <w:rsid w:val="001432E8"/>
    <w:rsid w:val="00144802"/>
    <w:rsid w:val="00151F66"/>
    <w:rsid w:val="001533D5"/>
    <w:rsid w:val="00160D1C"/>
    <w:rsid w:val="0016223A"/>
    <w:rsid w:val="00165F6A"/>
    <w:rsid w:val="00167BE5"/>
    <w:rsid w:val="0017399B"/>
    <w:rsid w:val="00175B3D"/>
    <w:rsid w:val="00176216"/>
    <w:rsid w:val="00177F8D"/>
    <w:rsid w:val="00181EA9"/>
    <w:rsid w:val="00185ABE"/>
    <w:rsid w:val="00185F4A"/>
    <w:rsid w:val="00190042"/>
    <w:rsid w:val="00190FB8"/>
    <w:rsid w:val="0019546D"/>
    <w:rsid w:val="00196183"/>
    <w:rsid w:val="001970F1"/>
    <w:rsid w:val="0019742E"/>
    <w:rsid w:val="001A0FD2"/>
    <w:rsid w:val="001A1EAB"/>
    <w:rsid w:val="001A5664"/>
    <w:rsid w:val="001A5910"/>
    <w:rsid w:val="001A5AB3"/>
    <w:rsid w:val="001C15DD"/>
    <w:rsid w:val="001D1DF4"/>
    <w:rsid w:val="001D6F6A"/>
    <w:rsid w:val="001E2228"/>
    <w:rsid w:val="001E35F5"/>
    <w:rsid w:val="001E388E"/>
    <w:rsid w:val="001E39F4"/>
    <w:rsid w:val="001E468A"/>
    <w:rsid w:val="001F009F"/>
    <w:rsid w:val="001F2BD6"/>
    <w:rsid w:val="001F4414"/>
    <w:rsid w:val="00205297"/>
    <w:rsid w:val="002102D9"/>
    <w:rsid w:val="002104EC"/>
    <w:rsid w:val="00211BAB"/>
    <w:rsid w:val="00212557"/>
    <w:rsid w:val="00216CF9"/>
    <w:rsid w:val="00224175"/>
    <w:rsid w:val="002276D8"/>
    <w:rsid w:val="00227CE7"/>
    <w:rsid w:val="00235393"/>
    <w:rsid w:val="0023593D"/>
    <w:rsid w:val="00237082"/>
    <w:rsid w:val="002373E2"/>
    <w:rsid w:val="0023783C"/>
    <w:rsid w:val="00237F08"/>
    <w:rsid w:val="00237F09"/>
    <w:rsid w:val="002430B9"/>
    <w:rsid w:val="00246D26"/>
    <w:rsid w:val="00247BB7"/>
    <w:rsid w:val="00252BF3"/>
    <w:rsid w:val="0025374A"/>
    <w:rsid w:val="00253CF0"/>
    <w:rsid w:val="00257E47"/>
    <w:rsid w:val="002664A3"/>
    <w:rsid w:val="00273236"/>
    <w:rsid w:val="0028068E"/>
    <w:rsid w:val="00283140"/>
    <w:rsid w:val="00284887"/>
    <w:rsid w:val="00285B8B"/>
    <w:rsid w:val="00294908"/>
    <w:rsid w:val="00296022"/>
    <w:rsid w:val="00296E00"/>
    <w:rsid w:val="002972EC"/>
    <w:rsid w:val="00297856"/>
    <w:rsid w:val="002A3AC8"/>
    <w:rsid w:val="002A47F6"/>
    <w:rsid w:val="002B13F4"/>
    <w:rsid w:val="002B36E5"/>
    <w:rsid w:val="002B6AB4"/>
    <w:rsid w:val="002C0FCD"/>
    <w:rsid w:val="002C142D"/>
    <w:rsid w:val="002C1C58"/>
    <w:rsid w:val="002C44C4"/>
    <w:rsid w:val="002C50FB"/>
    <w:rsid w:val="002C60DE"/>
    <w:rsid w:val="002D0385"/>
    <w:rsid w:val="002D2200"/>
    <w:rsid w:val="002D33DA"/>
    <w:rsid w:val="002D7489"/>
    <w:rsid w:val="002E299A"/>
    <w:rsid w:val="002E5B01"/>
    <w:rsid w:val="003058A8"/>
    <w:rsid w:val="00306E4D"/>
    <w:rsid w:val="00315567"/>
    <w:rsid w:val="003179C9"/>
    <w:rsid w:val="00325A4F"/>
    <w:rsid w:val="00327D32"/>
    <w:rsid w:val="0033433C"/>
    <w:rsid w:val="00334CAD"/>
    <w:rsid w:val="0033700F"/>
    <w:rsid w:val="00340414"/>
    <w:rsid w:val="00341730"/>
    <w:rsid w:val="00342D21"/>
    <w:rsid w:val="00342EA4"/>
    <w:rsid w:val="00343955"/>
    <w:rsid w:val="00343AE8"/>
    <w:rsid w:val="00353550"/>
    <w:rsid w:val="00353684"/>
    <w:rsid w:val="0035593F"/>
    <w:rsid w:val="003570FA"/>
    <w:rsid w:val="00357F25"/>
    <w:rsid w:val="00364401"/>
    <w:rsid w:val="0037032A"/>
    <w:rsid w:val="00377BB9"/>
    <w:rsid w:val="00385A6C"/>
    <w:rsid w:val="00390970"/>
    <w:rsid w:val="00390C8F"/>
    <w:rsid w:val="003964AA"/>
    <w:rsid w:val="003A0BA1"/>
    <w:rsid w:val="003A3C5E"/>
    <w:rsid w:val="003A5C9C"/>
    <w:rsid w:val="003B10A1"/>
    <w:rsid w:val="003B218C"/>
    <w:rsid w:val="003B495E"/>
    <w:rsid w:val="003B4FFF"/>
    <w:rsid w:val="003B7838"/>
    <w:rsid w:val="003C21D5"/>
    <w:rsid w:val="003D1757"/>
    <w:rsid w:val="003D5951"/>
    <w:rsid w:val="003D5B2D"/>
    <w:rsid w:val="003D6B4B"/>
    <w:rsid w:val="003F40DE"/>
    <w:rsid w:val="003F4263"/>
    <w:rsid w:val="003F6331"/>
    <w:rsid w:val="00403A1D"/>
    <w:rsid w:val="00404080"/>
    <w:rsid w:val="0040564B"/>
    <w:rsid w:val="00413500"/>
    <w:rsid w:val="00413CCF"/>
    <w:rsid w:val="00414647"/>
    <w:rsid w:val="004151C3"/>
    <w:rsid w:val="004152F8"/>
    <w:rsid w:val="004158BB"/>
    <w:rsid w:val="004164B1"/>
    <w:rsid w:val="0042014C"/>
    <w:rsid w:val="004229D9"/>
    <w:rsid w:val="004274B6"/>
    <w:rsid w:val="0042789C"/>
    <w:rsid w:val="00433083"/>
    <w:rsid w:val="00437225"/>
    <w:rsid w:val="00442385"/>
    <w:rsid w:val="0044738A"/>
    <w:rsid w:val="00451EB9"/>
    <w:rsid w:val="0045284F"/>
    <w:rsid w:val="00456BF5"/>
    <w:rsid w:val="00457347"/>
    <w:rsid w:val="0046385F"/>
    <w:rsid w:val="00463C6D"/>
    <w:rsid w:val="004662E5"/>
    <w:rsid w:val="00471166"/>
    <w:rsid w:val="00473E4F"/>
    <w:rsid w:val="0047642A"/>
    <w:rsid w:val="0048120C"/>
    <w:rsid w:val="004905EB"/>
    <w:rsid w:val="004909D9"/>
    <w:rsid w:val="00491C31"/>
    <w:rsid w:val="00492BB1"/>
    <w:rsid w:val="004A487E"/>
    <w:rsid w:val="004B0D81"/>
    <w:rsid w:val="004B3072"/>
    <w:rsid w:val="004B66F3"/>
    <w:rsid w:val="004B71D7"/>
    <w:rsid w:val="004C40D6"/>
    <w:rsid w:val="004C76EB"/>
    <w:rsid w:val="004D1FBF"/>
    <w:rsid w:val="004D3875"/>
    <w:rsid w:val="004D519B"/>
    <w:rsid w:val="004D52C2"/>
    <w:rsid w:val="004D6365"/>
    <w:rsid w:val="004E3F98"/>
    <w:rsid w:val="004F169A"/>
    <w:rsid w:val="004F6780"/>
    <w:rsid w:val="004F7489"/>
    <w:rsid w:val="004F7DF1"/>
    <w:rsid w:val="00500D09"/>
    <w:rsid w:val="005013B4"/>
    <w:rsid w:val="00501D7D"/>
    <w:rsid w:val="0050258E"/>
    <w:rsid w:val="00506270"/>
    <w:rsid w:val="00506A32"/>
    <w:rsid w:val="005113BF"/>
    <w:rsid w:val="0051652D"/>
    <w:rsid w:val="00521481"/>
    <w:rsid w:val="005215E0"/>
    <w:rsid w:val="00521F95"/>
    <w:rsid w:val="00524DFF"/>
    <w:rsid w:val="00533ECF"/>
    <w:rsid w:val="005376C0"/>
    <w:rsid w:val="00537E2D"/>
    <w:rsid w:val="005461AF"/>
    <w:rsid w:val="00546379"/>
    <w:rsid w:val="00546852"/>
    <w:rsid w:val="00566675"/>
    <w:rsid w:val="00566EE0"/>
    <w:rsid w:val="00567B28"/>
    <w:rsid w:val="005707A8"/>
    <w:rsid w:val="00570D11"/>
    <w:rsid w:val="00571EBC"/>
    <w:rsid w:val="0057440C"/>
    <w:rsid w:val="00574A0A"/>
    <w:rsid w:val="0057662A"/>
    <w:rsid w:val="00576D92"/>
    <w:rsid w:val="00581704"/>
    <w:rsid w:val="00593406"/>
    <w:rsid w:val="00594A9C"/>
    <w:rsid w:val="0059615A"/>
    <w:rsid w:val="005A22DF"/>
    <w:rsid w:val="005A3E1F"/>
    <w:rsid w:val="005A4BE1"/>
    <w:rsid w:val="005A512C"/>
    <w:rsid w:val="005A6F6F"/>
    <w:rsid w:val="005B2DC1"/>
    <w:rsid w:val="005C23DC"/>
    <w:rsid w:val="005C7C0E"/>
    <w:rsid w:val="005D2AB4"/>
    <w:rsid w:val="005D4045"/>
    <w:rsid w:val="005D52EF"/>
    <w:rsid w:val="005D60A7"/>
    <w:rsid w:val="005D77D3"/>
    <w:rsid w:val="005E0517"/>
    <w:rsid w:val="005E559E"/>
    <w:rsid w:val="005E60B4"/>
    <w:rsid w:val="005E7B8E"/>
    <w:rsid w:val="005F0F10"/>
    <w:rsid w:val="005F3F38"/>
    <w:rsid w:val="005F4DD9"/>
    <w:rsid w:val="005F5D9C"/>
    <w:rsid w:val="005F6A39"/>
    <w:rsid w:val="005F6A69"/>
    <w:rsid w:val="00600222"/>
    <w:rsid w:val="006006AA"/>
    <w:rsid w:val="00603CCB"/>
    <w:rsid w:val="00604819"/>
    <w:rsid w:val="006108FE"/>
    <w:rsid w:val="00617298"/>
    <w:rsid w:val="00622265"/>
    <w:rsid w:val="00622E67"/>
    <w:rsid w:val="00623115"/>
    <w:rsid w:val="006231C9"/>
    <w:rsid w:val="00624D16"/>
    <w:rsid w:val="006251A4"/>
    <w:rsid w:val="006313E3"/>
    <w:rsid w:val="00632ADE"/>
    <w:rsid w:val="00633373"/>
    <w:rsid w:val="00634FC1"/>
    <w:rsid w:val="00636C45"/>
    <w:rsid w:val="00641EBB"/>
    <w:rsid w:val="00642D59"/>
    <w:rsid w:val="006473FE"/>
    <w:rsid w:val="00656A48"/>
    <w:rsid w:val="00660C7F"/>
    <w:rsid w:val="00664944"/>
    <w:rsid w:val="00665110"/>
    <w:rsid w:val="006666CB"/>
    <w:rsid w:val="00666BE1"/>
    <w:rsid w:val="006709F1"/>
    <w:rsid w:val="00671733"/>
    <w:rsid w:val="0067264E"/>
    <w:rsid w:val="00675A34"/>
    <w:rsid w:val="00676DA8"/>
    <w:rsid w:val="00683F13"/>
    <w:rsid w:val="00684E82"/>
    <w:rsid w:val="00687108"/>
    <w:rsid w:val="0069199A"/>
    <w:rsid w:val="0069581D"/>
    <w:rsid w:val="00696870"/>
    <w:rsid w:val="006A17AA"/>
    <w:rsid w:val="006A1B5C"/>
    <w:rsid w:val="006A5C22"/>
    <w:rsid w:val="006B0A31"/>
    <w:rsid w:val="006B2411"/>
    <w:rsid w:val="006B2616"/>
    <w:rsid w:val="006C556A"/>
    <w:rsid w:val="006C60E6"/>
    <w:rsid w:val="006D24A3"/>
    <w:rsid w:val="006D6416"/>
    <w:rsid w:val="006E0056"/>
    <w:rsid w:val="006E3B53"/>
    <w:rsid w:val="006E4E7D"/>
    <w:rsid w:val="006E6E70"/>
    <w:rsid w:val="006F167C"/>
    <w:rsid w:val="006F2EA8"/>
    <w:rsid w:val="006F36E6"/>
    <w:rsid w:val="006F5166"/>
    <w:rsid w:val="00704021"/>
    <w:rsid w:val="00710E92"/>
    <w:rsid w:val="00714381"/>
    <w:rsid w:val="0071445E"/>
    <w:rsid w:val="007233AB"/>
    <w:rsid w:val="0072348A"/>
    <w:rsid w:val="00723A5E"/>
    <w:rsid w:val="007277C5"/>
    <w:rsid w:val="00727FAC"/>
    <w:rsid w:val="00731478"/>
    <w:rsid w:val="00735D66"/>
    <w:rsid w:val="007361F7"/>
    <w:rsid w:val="00745E50"/>
    <w:rsid w:val="00757BF5"/>
    <w:rsid w:val="00760B59"/>
    <w:rsid w:val="00761FC1"/>
    <w:rsid w:val="007763A1"/>
    <w:rsid w:val="00776511"/>
    <w:rsid w:val="00786842"/>
    <w:rsid w:val="00786C97"/>
    <w:rsid w:val="00790FCE"/>
    <w:rsid w:val="00795677"/>
    <w:rsid w:val="007A0F9C"/>
    <w:rsid w:val="007A1D0E"/>
    <w:rsid w:val="007A3E84"/>
    <w:rsid w:val="007A3F81"/>
    <w:rsid w:val="007A4DBD"/>
    <w:rsid w:val="007A793F"/>
    <w:rsid w:val="007B0C81"/>
    <w:rsid w:val="007B2EFC"/>
    <w:rsid w:val="007B314F"/>
    <w:rsid w:val="007C09FA"/>
    <w:rsid w:val="007C164C"/>
    <w:rsid w:val="007C622A"/>
    <w:rsid w:val="007C6789"/>
    <w:rsid w:val="007C7532"/>
    <w:rsid w:val="007D326E"/>
    <w:rsid w:val="007D3A26"/>
    <w:rsid w:val="007D42FB"/>
    <w:rsid w:val="007D49AE"/>
    <w:rsid w:val="007D56FA"/>
    <w:rsid w:val="007E0F03"/>
    <w:rsid w:val="007E3BE5"/>
    <w:rsid w:val="007F0D2F"/>
    <w:rsid w:val="007F435D"/>
    <w:rsid w:val="007F6649"/>
    <w:rsid w:val="0080685C"/>
    <w:rsid w:val="00806962"/>
    <w:rsid w:val="0081059B"/>
    <w:rsid w:val="008132E1"/>
    <w:rsid w:val="00815765"/>
    <w:rsid w:val="00821687"/>
    <w:rsid w:val="00825B02"/>
    <w:rsid w:val="00837914"/>
    <w:rsid w:val="00844AAF"/>
    <w:rsid w:val="008475E5"/>
    <w:rsid w:val="008558A3"/>
    <w:rsid w:val="0085683C"/>
    <w:rsid w:val="00856DB6"/>
    <w:rsid w:val="0086695A"/>
    <w:rsid w:val="008675F9"/>
    <w:rsid w:val="00870C9F"/>
    <w:rsid w:val="008716B0"/>
    <w:rsid w:val="00874FE7"/>
    <w:rsid w:val="00875DDC"/>
    <w:rsid w:val="0087659D"/>
    <w:rsid w:val="00880E29"/>
    <w:rsid w:val="00883A9B"/>
    <w:rsid w:val="0088414D"/>
    <w:rsid w:val="00887B63"/>
    <w:rsid w:val="008911CD"/>
    <w:rsid w:val="008920B0"/>
    <w:rsid w:val="008A761D"/>
    <w:rsid w:val="008A7EB2"/>
    <w:rsid w:val="008B2BAD"/>
    <w:rsid w:val="008B3BEA"/>
    <w:rsid w:val="008C1552"/>
    <w:rsid w:val="008C18E8"/>
    <w:rsid w:val="008C6180"/>
    <w:rsid w:val="008C7F0A"/>
    <w:rsid w:val="008D3CEF"/>
    <w:rsid w:val="008E0D12"/>
    <w:rsid w:val="008E30C0"/>
    <w:rsid w:val="008E4923"/>
    <w:rsid w:val="008E5B09"/>
    <w:rsid w:val="008E6E75"/>
    <w:rsid w:val="008E7526"/>
    <w:rsid w:val="008E756A"/>
    <w:rsid w:val="008F3112"/>
    <w:rsid w:val="008F4767"/>
    <w:rsid w:val="008F5270"/>
    <w:rsid w:val="008F7700"/>
    <w:rsid w:val="0090336A"/>
    <w:rsid w:val="00903C7D"/>
    <w:rsid w:val="00906224"/>
    <w:rsid w:val="009064B6"/>
    <w:rsid w:val="009216AF"/>
    <w:rsid w:val="00921EC1"/>
    <w:rsid w:val="00924629"/>
    <w:rsid w:val="00935FAC"/>
    <w:rsid w:val="00935FE5"/>
    <w:rsid w:val="0093622F"/>
    <w:rsid w:val="00937AA7"/>
    <w:rsid w:val="009470C4"/>
    <w:rsid w:val="00950909"/>
    <w:rsid w:val="009509FE"/>
    <w:rsid w:val="009510E7"/>
    <w:rsid w:val="00952F7D"/>
    <w:rsid w:val="0095386C"/>
    <w:rsid w:val="0095452F"/>
    <w:rsid w:val="0095496A"/>
    <w:rsid w:val="00956159"/>
    <w:rsid w:val="00961804"/>
    <w:rsid w:val="00964C6F"/>
    <w:rsid w:val="00966A43"/>
    <w:rsid w:val="00967936"/>
    <w:rsid w:val="009700DB"/>
    <w:rsid w:val="00977958"/>
    <w:rsid w:val="00977E35"/>
    <w:rsid w:val="00984793"/>
    <w:rsid w:val="009857CC"/>
    <w:rsid w:val="0098621C"/>
    <w:rsid w:val="00987053"/>
    <w:rsid w:val="0099065E"/>
    <w:rsid w:val="0099066A"/>
    <w:rsid w:val="009915A1"/>
    <w:rsid w:val="0099675A"/>
    <w:rsid w:val="009A0A02"/>
    <w:rsid w:val="009A1F8A"/>
    <w:rsid w:val="009A218B"/>
    <w:rsid w:val="009A38BA"/>
    <w:rsid w:val="009A4F77"/>
    <w:rsid w:val="009A5495"/>
    <w:rsid w:val="009A6FC7"/>
    <w:rsid w:val="009B21D4"/>
    <w:rsid w:val="009B2F6B"/>
    <w:rsid w:val="009B303D"/>
    <w:rsid w:val="009B3EE1"/>
    <w:rsid w:val="009B704F"/>
    <w:rsid w:val="009C05F6"/>
    <w:rsid w:val="009C0B52"/>
    <w:rsid w:val="009C408F"/>
    <w:rsid w:val="009C5117"/>
    <w:rsid w:val="009D46AE"/>
    <w:rsid w:val="009D4E6A"/>
    <w:rsid w:val="009D561E"/>
    <w:rsid w:val="009D593A"/>
    <w:rsid w:val="009D6434"/>
    <w:rsid w:val="009E1D2F"/>
    <w:rsid w:val="009E2E41"/>
    <w:rsid w:val="009E3B3B"/>
    <w:rsid w:val="009E404E"/>
    <w:rsid w:val="009E73DB"/>
    <w:rsid w:val="009F143B"/>
    <w:rsid w:val="009F3CDE"/>
    <w:rsid w:val="009F6C56"/>
    <w:rsid w:val="00A01154"/>
    <w:rsid w:val="00A0438B"/>
    <w:rsid w:val="00A143A4"/>
    <w:rsid w:val="00A14830"/>
    <w:rsid w:val="00A1549A"/>
    <w:rsid w:val="00A15D8D"/>
    <w:rsid w:val="00A22968"/>
    <w:rsid w:val="00A23E47"/>
    <w:rsid w:val="00A23F60"/>
    <w:rsid w:val="00A31853"/>
    <w:rsid w:val="00A33226"/>
    <w:rsid w:val="00A35ABF"/>
    <w:rsid w:val="00A42B1D"/>
    <w:rsid w:val="00A45B82"/>
    <w:rsid w:val="00A464FF"/>
    <w:rsid w:val="00A46DA3"/>
    <w:rsid w:val="00A547BF"/>
    <w:rsid w:val="00A569D5"/>
    <w:rsid w:val="00A61179"/>
    <w:rsid w:val="00A64FE9"/>
    <w:rsid w:val="00A65DB1"/>
    <w:rsid w:val="00A66DD8"/>
    <w:rsid w:val="00A70DDE"/>
    <w:rsid w:val="00A75D68"/>
    <w:rsid w:val="00A82A81"/>
    <w:rsid w:val="00A8586B"/>
    <w:rsid w:val="00A91108"/>
    <w:rsid w:val="00A92A55"/>
    <w:rsid w:val="00A9441E"/>
    <w:rsid w:val="00A95333"/>
    <w:rsid w:val="00A966DA"/>
    <w:rsid w:val="00AA3B24"/>
    <w:rsid w:val="00AA4591"/>
    <w:rsid w:val="00AA5F6C"/>
    <w:rsid w:val="00AB0833"/>
    <w:rsid w:val="00AB1AD4"/>
    <w:rsid w:val="00AB2077"/>
    <w:rsid w:val="00AB2289"/>
    <w:rsid w:val="00AB3DCC"/>
    <w:rsid w:val="00AB5DBD"/>
    <w:rsid w:val="00AB73BC"/>
    <w:rsid w:val="00AB78E3"/>
    <w:rsid w:val="00AC059F"/>
    <w:rsid w:val="00AC0C82"/>
    <w:rsid w:val="00AC2351"/>
    <w:rsid w:val="00AC4EC6"/>
    <w:rsid w:val="00AC7E7E"/>
    <w:rsid w:val="00AD1F36"/>
    <w:rsid w:val="00AD4501"/>
    <w:rsid w:val="00AD4AF1"/>
    <w:rsid w:val="00AD57AA"/>
    <w:rsid w:val="00AD6E6A"/>
    <w:rsid w:val="00AD7026"/>
    <w:rsid w:val="00AE25A1"/>
    <w:rsid w:val="00AE3851"/>
    <w:rsid w:val="00AF002D"/>
    <w:rsid w:val="00AF1973"/>
    <w:rsid w:val="00AF4C1B"/>
    <w:rsid w:val="00AF5466"/>
    <w:rsid w:val="00B00A8F"/>
    <w:rsid w:val="00B0158A"/>
    <w:rsid w:val="00B027BB"/>
    <w:rsid w:val="00B053D8"/>
    <w:rsid w:val="00B05DA3"/>
    <w:rsid w:val="00B06F52"/>
    <w:rsid w:val="00B1129D"/>
    <w:rsid w:val="00B13FB9"/>
    <w:rsid w:val="00B144F4"/>
    <w:rsid w:val="00B179AD"/>
    <w:rsid w:val="00B205C3"/>
    <w:rsid w:val="00B2208C"/>
    <w:rsid w:val="00B25513"/>
    <w:rsid w:val="00B25B38"/>
    <w:rsid w:val="00B27D99"/>
    <w:rsid w:val="00B30D11"/>
    <w:rsid w:val="00B31F21"/>
    <w:rsid w:val="00B32BC5"/>
    <w:rsid w:val="00B32C58"/>
    <w:rsid w:val="00B370A3"/>
    <w:rsid w:val="00B43E11"/>
    <w:rsid w:val="00B44022"/>
    <w:rsid w:val="00B4695F"/>
    <w:rsid w:val="00B46AD6"/>
    <w:rsid w:val="00B4760B"/>
    <w:rsid w:val="00B5032A"/>
    <w:rsid w:val="00B5301F"/>
    <w:rsid w:val="00B53C55"/>
    <w:rsid w:val="00B61B13"/>
    <w:rsid w:val="00B63D89"/>
    <w:rsid w:val="00B673BD"/>
    <w:rsid w:val="00B7002A"/>
    <w:rsid w:val="00B737F1"/>
    <w:rsid w:val="00B76414"/>
    <w:rsid w:val="00B773B6"/>
    <w:rsid w:val="00B77E87"/>
    <w:rsid w:val="00B83982"/>
    <w:rsid w:val="00B83BE5"/>
    <w:rsid w:val="00B8533F"/>
    <w:rsid w:val="00B94B22"/>
    <w:rsid w:val="00BA625C"/>
    <w:rsid w:val="00BA798E"/>
    <w:rsid w:val="00BA7B1D"/>
    <w:rsid w:val="00BB03F8"/>
    <w:rsid w:val="00BB35C1"/>
    <w:rsid w:val="00BB5AC8"/>
    <w:rsid w:val="00BC07D4"/>
    <w:rsid w:val="00BC0933"/>
    <w:rsid w:val="00BC0A28"/>
    <w:rsid w:val="00BD2706"/>
    <w:rsid w:val="00BD7EEC"/>
    <w:rsid w:val="00BE0AF8"/>
    <w:rsid w:val="00BE712D"/>
    <w:rsid w:val="00BE7B55"/>
    <w:rsid w:val="00BF0C19"/>
    <w:rsid w:val="00BF3659"/>
    <w:rsid w:val="00BF6AAB"/>
    <w:rsid w:val="00C035AD"/>
    <w:rsid w:val="00C078A7"/>
    <w:rsid w:val="00C1366C"/>
    <w:rsid w:val="00C160B2"/>
    <w:rsid w:val="00C1782D"/>
    <w:rsid w:val="00C20F5D"/>
    <w:rsid w:val="00C22A7F"/>
    <w:rsid w:val="00C22BC0"/>
    <w:rsid w:val="00C42349"/>
    <w:rsid w:val="00C424ED"/>
    <w:rsid w:val="00C42E99"/>
    <w:rsid w:val="00C44BE3"/>
    <w:rsid w:val="00C44ECC"/>
    <w:rsid w:val="00C501E7"/>
    <w:rsid w:val="00C61F7D"/>
    <w:rsid w:val="00C64468"/>
    <w:rsid w:val="00C65D33"/>
    <w:rsid w:val="00C72F46"/>
    <w:rsid w:val="00C73282"/>
    <w:rsid w:val="00C755AB"/>
    <w:rsid w:val="00C84C1E"/>
    <w:rsid w:val="00C85043"/>
    <w:rsid w:val="00C927FF"/>
    <w:rsid w:val="00C971D1"/>
    <w:rsid w:val="00CA4736"/>
    <w:rsid w:val="00CA597F"/>
    <w:rsid w:val="00CA59A8"/>
    <w:rsid w:val="00CB0728"/>
    <w:rsid w:val="00CB3B30"/>
    <w:rsid w:val="00CB6612"/>
    <w:rsid w:val="00CB6E43"/>
    <w:rsid w:val="00CC0333"/>
    <w:rsid w:val="00CC0737"/>
    <w:rsid w:val="00CC19DB"/>
    <w:rsid w:val="00CC1C9D"/>
    <w:rsid w:val="00CC2BCD"/>
    <w:rsid w:val="00CC52C3"/>
    <w:rsid w:val="00CD3A57"/>
    <w:rsid w:val="00CD6AEB"/>
    <w:rsid w:val="00CE4135"/>
    <w:rsid w:val="00CE54F1"/>
    <w:rsid w:val="00D042A6"/>
    <w:rsid w:val="00D14604"/>
    <w:rsid w:val="00D15FB5"/>
    <w:rsid w:val="00D216BD"/>
    <w:rsid w:val="00D219BE"/>
    <w:rsid w:val="00D259F0"/>
    <w:rsid w:val="00D263B9"/>
    <w:rsid w:val="00D40BAF"/>
    <w:rsid w:val="00D42DE2"/>
    <w:rsid w:val="00D43125"/>
    <w:rsid w:val="00D441C8"/>
    <w:rsid w:val="00D44590"/>
    <w:rsid w:val="00D457A2"/>
    <w:rsid w:val="00D47FF8"/>
    <w:rsid w:val="00D50752"/>
    <w:rsid w:val="00D51D85"/>
    <w:rsid w:val="00D56891"/>
    <w:rsid w:val="00D56BB6"/>
    <w:rsid w:val="00D60738"/>
    <w:rsid w:val="00D60EBF"/>
    <w:rsid w:val="00D614B1"/>
    <w:rsid w:val="00D6190B"/>
    <w:rsid w:val="00D61F2C"/>
    <w:rsid w:val="00D64B5A"/>
    <w:rsid w:val="00D66A3A"/>
    <w:rsid w:val="00D70523"/>
    <w:rsid w:val="00D714CE"/>
    <w:rsid w:val="00D717DC"/>
    <w:rsid w:val="00D71E6C"/>
    <w:rsid w:val="00D723FA"/>
    <w:rsid w:val="00D733A9"/>
    <w:rsid w:val="00D76EA3"/>
    <w:rsid w:val="00D84593"/>
    <w:rsid w:val="00D873DF"/>
    <w:rsid w:val="00D87D80"/>
    <w:rsid w:val="00D93361"/>
    <w:rsid w:val="00DA4F09"/>
    <w:rsid w:val="00DA5DC5"/>
    <w:rsid w:val="00DA63BE"/>
    <w:rsid w:val="00DA7F10"/>
    <w:rsid w:val="00DB08C3"/>
    <w:rsid w:val="00DB4835"/>
    <w:rsid w:val="00DC1BE9"/>
    <w:rsid w:val="00DC1E03"/>
    <w:rsid w:val="00DC3F07"/>
    <w:rsid w:val="00DC5683"/>
    <w:rsid w:val="00DC630C"/>
    <w:rsid w:val="00DC6C6D"/>
    <w:rsid w:val="00DD1E66"/>
    <w:rsid w:val="00DD2DF2"/>
    <w:rsid w:val="00DD4571"/>
    <w:rsid w:val="00DD78E8"/>
    <w:rsid w:val="00DE030B"/>
    <w:rsid w:val="00DE4C7B"/>
    <w:rsid w:val="00DE5824"/>
    <w:rsid w:val="00DF198B"/>
    <w:rsid w:val="00DF2804"/>
    <w:rsid w:val="00E00510"/>
    <w:rsid w:val="00E04057"/>
    <w:rsid w:val="00E0425C"/>
    <w:rsid w:val="00E051DA"/>
    <w:rsid w:val="00E068ED"/>
    <w:rsid w:val="00E113DB"/>
    <w:rsid w:val="00E11687"/>
    <w:rsid w:val="00E130E7"/>
    <w:rsid w:val="00E1327D"/>
    <w:rsid w:val="00E14253"/>
    <w:rsid w:val="00E17FBD"/>
    <w:rsid w:val="00E23405"/>
    <w:rsid w:val="00E25709"/>
    <w:rsid w:val="00E257B4"/>
    <w:rsid w:val="00E25804"/>
    <w:rsid w:val="00E27195"/>
    <w:rsid w:val="00E272D1"/>
    <w:rsid w:val="00E362E0"/>
    <w:rsid w:val="00E41091"/>
    <w:rsid w:val="00E41D29"/>
    <w:rsid w:val="00E42B6F"/>
    <w:rsid w:val="00E5321B"/>
    <w:rsid w:val="00E5330F"/>
    <w:rsid w:val="00E53745"/>
    <w:rsid w:val="00E53F18"/>
    <w:rsid w:val="00E5586D"/>
    <w:rsid w:val="00E57189"/>
    <w:rsid w:val="00E60107"/>
    <w:rsid w:val="00E61794"/>
    <w:rsid w:val="00E66323"/>
    <w:rsid w:val="00E66736"/>
    <w:rsid w:val="00E677C4"/>
    <w:rsid w:val="00E74B29"/>
    <w:rsid w:val="00E80389"/>
    <w:rsid w:val="00E82382"/>
    <w:rsid w:val="00E82A38"/>
    <w:rsid w:val="00E85E46"/>
    <w:rsid w:val="00E87589"/>
    <w:rsid w:val="00E8791B"/>
    <w:rsid w:val="00E908C0"/>
    <w:rsid w:val="00E94B9C"/>
    <w:rsid w:val="00E96AB2"/>
    <w:rsid w:val="00E96D3C"/>
    <w:rsid w:val="00EA0181"/>
    <w:rsid w:val="00EA0718"/>
    <w:rsid w:val="00EA2C73"/>
    <w:rsid w:val="00EA595C"/>
    <w:rsid w:val="00EA6090"/>
    <w:rsid w:val="00EA62A8"/>
    <w:rsid w:val="00EA6363"/>
    <w:rsid w:val="00EA7DF0"/>
    <w:rsid w:val="00EB3756"/>
    <w:rsid w:val="00EB3EA8"/>
    <w:rsid w:val="00EB5FB4"/>
    <w:rsid w:val="00EB64A4"/>
    <w:rsid w:val="00EB6CE5"/>
    <w:rsid w:val="00EC10EA"/>
    <w:rsid w:val="00EC139A"/>
    <w:rsid w:val="00EC47C4"/>
    <w:rsid w:val="00ED0769"/>
    <w:rsid w:val="00ED26FC"/>
    <w:rsid w:val="00ED5873"/>
    <w:rsid w:val="00ED62E0"/>
    <w:rsid w:val="00EE3822"/>
    <w:rsid w:val="00EE7A5F"/>
    <w:rsid w:val="00EF0C28"/>
    <w:rsid w:val="00EF1EA9"/>
    <w:rsid w:val="00F00187"/>
    <w:rsid w:val="00F00B0A"/>
    <w:rsid w:val="00F010A2"/>
    <w:rsid w:val="00F0372D"/>
    <w:rsid w:val="00F03C35"/>
    <w:rsid w:val="00F06B7F"/>
    <w:rsid w:val="00F17079"/>
    <w:rsid w:val="00F17BB7"/>
    <w:rsid w:val="00F20304"/>
    <w:rsid w:val="00F25CE1"/>
    <w:rsid w:val="00F274B7"/>
    <w:rsid w:val="00F32E58"/>
    <w:rsid w:val="00F3400F"/>
    <w:rsid w:val="00F35357"/>
    <w:rsid w:val="00F363AB"/>
    <w:rsid w:val="00F371E5"/>
    <w:rsid w:val="00F40A90"/>
    <w:rsid w:val="00F4426A"/>
    <w:rsid w:val="00F44746"/>
    <w:rsid w:val="00F459BE"/>
    <w:rsid w:val="00F47E76"/>
    <w:rsid w:val="00F50791"/>
    <w:rsid w:val="00F50794"/>
    <w:rsid w:val="00F523EE"/>
    <w:rsid w:val="00F5534B"/>
    <w:rsid w:val="00F5694C"/>
    <w:rsid w:val="00F60634"/>
    <w:rsid w:val="00F61594"/>
    <w:rsid w:val="00F66D99"/>
    <w:rsid w:val="00F67A70"/>
    <w:rsid w:val="00F702A9"/>
    <w:rsid w:val="00F70FD9"/>
    <w:rsid w:val="00F73AF3"/>
    <w:rsid w:val="00F81F8E"/>
    <w:rsid w:val="00F90CDF"/>
    <w:rsid w:val="00F9120A"/>
    <w:rsid w:val="00F951F5"/>
    <w:rsid w:val="00F96A3A"/>
    <w:rsid w:val="00FA34C2"/>
    <w:rsid w:val="00FA38D3"/>
    <w:rsid w:val="00FA602C"/>
    <w:rsid w:val="00FB2F1A"/>
    <w:rsid w:val="00FB32FA"/>
    <w:rsid w:val="00FB409C"/>
    <w:rsid w:val="00FC454F"/>
    <w:rsid w:val="00FC685A"/>
    <w:rsid w:val="00FC6F34"/>
    <w:rsid w:val="00FD00FF"/>
    <w:rsid w:val="00FD0FDC"/>
    <w:rsid w:val="00FD1EE6"/>
    <w:rsid w:val="00FD56A0"/>
    <w:rsid w:val="00FE0E5C"/>
    <w:rsid w:val="00FE129E"/>
    <w:rsid w:val="00FF0360"/>
    <w:rsid w:val="00FF7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B7258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7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4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6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D76EA3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character" w:styleId="Strong">
    <w:name w:val="Strong"/>
    <w:basedOn w:val="DefaultParagraphFont"/>
    <w:uiPriority w:val="22"/>
    <w:qFormat/>
    <w:rsid w:val="00FF724F"/>
    <w:rPr>
      <w:b/>
      <w:bCs/>
    </w:rPr>
  </w:style>
  <w:style w:type="paragraph" w:customStyle="1" w:styleId="editorpreview">
    <w:name w:val="editorpreview"/>
    <w:basedOn w:val="Normal"/>
    <w:rsid w:val="00FF724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 w:eastAsia="en-GB"/>
    </w:rPr>
  </w:style>
  <w:style w:type="table" w:styleId="TableGridLight">
    <w:name w:val="Grid Table Light"/>
    <w:basedOn w:val="TableNormal"/>
    <w:uiPriority w:val="40"/>
    <w:rsid w:val="00135CD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135CD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7Colorful-Accent1">
    <w:name w:val="Grid Table 7 Colorful Accent 1"/>
    <w:basedOn w:val="TableNormal"/>
    <w:uiPriority w:val="52"/>
    <w:rsid w:val="003A3C5E"/>
    <w:rPr>
      <w:color w:val="35484C" w:themeColor="accent1" w:themeShade="BF"/>
    </w:rPr>
    <w:tblPr>
      <w:tblStyleRowBandSize w:val="1"/>
      <w:tblStyleColBandSize w:val="1"/>
      <w:tblBorders>
        <w:top w:val="single" w:sz="4" w:space="0" w:color="87A6AC" w:themeColor="accent1" w:themeTint="99"/>
        <w:left w:val="single" w:sz="4" w:space="0" w:color="87A6AC" w:themeColor="accent1" w:themeTint="99"/>
        <w:bottom w:val="single" w:sz="4" w:space="0" w:color="87A6AC" w:themeColor="accent1" w:themeTint="99"/>
        <w:right w:val="single" w:sz="4" w:space="0" w:color="87A6AC" w:themeColor="accent1" w:themeTint="99"/>
        <w:insideH w:val="single" w:sz="4" w:space="0" w:color="87A6AC" w:themeColor="accent1" w:themeTint="99"/>
        <w:insideV w:val="single" w:sz="4" w:space="0" w:color="87A6A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7E1E3" w:themeFill="accent1" w:themeFillTint="33"/>
      </w:tcPr>
    </w:tblStylePr>
    <w:tblStylePr w:type="band1Horz">
      <w:tblPr/>
      <w:tcPr>
        <w:shd w:val="clear" w:color="auto" w:fill="D7E1E3" w:themeFill="accent1" w:themeFillTint="33"/>
      </w:tcPr>
    </w:tblStylePr>
    <w:tblStylePr w:type="neCell">
      <w:tblPr/>
      <w:tcPr>
        <w:tcBorders>
          <w:bottom w:val="single" w:sz="4" w:space="0" w:color="87A6AC" w:themeColor="accent1" w:themeTint="99"/>
        </w:tcBorders>
      </w:tcPr>
    </w:tblStylePr>
    <w:tblStylePr w:type="nwCell">
      <w:tblPr/>
      <w:tcPr>
        <w:tcBorders>
          <w:bottom w:val="single" w:sz="4" w:space="0" w:color="87A6AC" w:themeColor="accent1" w:themeTint="99"/>
        </w:tcBorders>
      </w:tcPr>
    </w:tblStylePr>
    <w:tblStylePr w:type="seCell">
      <w:tblPr/>
      <w:tcPr>
        <w:tcBorders>
          <w:top w:val="single" w:sz="4" w:space="0" w:color="87A6AC" w:themeColor="accent1" w:themeTint="99"/>
        </w:tcBorders>
      </w:tcPr>
    </w:tblStylePr>
    <w:tblStylePr w:type="swCell">
      <w:tblPr/>
      <w:tcPr>
        <w:tcBorders>
          <w:top w:val="single" w:sz="4" w:space="0" w:color="87A6AC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66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5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2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3.bin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5.emf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oleObject" Target="embeddings/oleObject2.bin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9058710.CAMPUS.000\AppData\Roaming\Microsoft\Templates\Modern%20student%20report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4A2CD4E4627B74EA03C0A0A1AE58840" ma:contentTypeVersion="6" ma:contentTypeDescription="Create a new document." ma:contentTypeScope="" ma:versionID="48a19eb16c87095343defcfc622476cd">
  <xsd:schema xmlns:xsd="http://www.w3.org/2001/XMLSchema" xmlns:xs="http://www.w3.org/2001/XMLSchema" xmlns:p="http://schemas.microsoft.com/office/2006/metadata/properties" xmlns:ns3="427a6963-4c98-49fe-9392-d32d72b98a6c" targetNamespace="http://schemas.microsoft.com/office/2006/metadata/properties" ma:root="true" ma:fieldsID="a7b8e025a019518ac23f50f842470cb0" ns3:_="">
    <xsd:import namespace="427a6963-4c98-49fe-9392-d32d72b98a6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7a6963-4c98-49fe-9392-d32d72b98a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F30CF18-53E2-465C-9BC6-5A311E213A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7a6963-4c98-49fe-9392-d32d72b98a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9768423-D0D5-4B97-BE7D-074A644BA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3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2019-12-11T15:35:00Z</dcterms:created>
  <dcterms:modified xsi:type="dcterms:W3CDTF">2019-12-11T16:36:00Z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0x01010024A2CD4E4627B74EA03C0A0A1AE58840</vt:lpwstr>
  </property>
</Properties>
</file>